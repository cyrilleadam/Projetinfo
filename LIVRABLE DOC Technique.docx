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7F5F9" w14:textId="48CA82C1" w:rsidR="005F1FF1" w:rsidRDefault="00E5275B">
      <w:pPr>
        <w:rPr>
          <w:i/>
          <w:iCs/>
          <w:color w:val="575F6D" w:themeColor="text2"/>
          <w:spacing w:val="5"/>
          <w:szCs w:val="24"/>
        </w:rPr>
      </w:pPr>
      <w:r>
        <w:rPr>
          <w:rFonts w:ascii="Century Schoolbook" w:hAnsi="Century Schoolbook"/>
          <w:i/>
          <w:iCs/>
          <w:smallCaps/>
          <w:noProof/>
          <w:color w:val="4F271C"/>
          <w:spacing w:val="5"/>
          <w:sz w:val="32"/>
          <w:szCs w:val="32"/>
        </w:rPr>
        <mc:AlternateContent>
          <mc:Choice Requires="wps">
            <w:drawing>
              <wp:anchor distT="0" distB="0" distL="114300" distR="114300" simplePos="0" relativeHeight="251659776" behindDoc="0" locked="0" layoutInCell="0" allowOverlap="1" wp14:anchorId="46E95AF3" wp14:editId="0DC00977">
                <wp:simplePos x="0" y="0"/>
                <wp:positionH relativeFrom="margin">
                  <wp:posOffset>-502285</wp:posOffset>
                </wp:positionH>
                <wp:positionV relativeFrom="margin">
                  <wp:posOffset>7380274</wp:posOffset>
                </wp:positionV>
                <wp:extent cx="4660900" cy="1934817"/>
                <wp:effectExtent l="0" t="0" r="0" b="0"/>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19348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0AF85D" w14:textId="54877A73" w:rsidR="00E9118A" w:rsidRPr="00681B78" w:rsidRDefault="00E9118A">
                            <w:pPr>
                              <w:spacing w:after="100"/>
                              <w:rPr>
                                <w:b/>
                                <w:color w:val="92D050"/>
                                <w:szCs w:val="24"/>
                                <w:u w:val="single"/>
                              </w:rPr>
                            </w:pPr>
                            <w:r w:rsidRPr="00681B78">
                              <w:rPr>
                                <w:b/>
                                <w:color w:val="92D050"/>
                                <w:szCs w:val="24"/>
                                <w:u w:val="single"/>
                              </w:rPr>
                              <w:t xml:space="preserve">Équipe </w:t>
                            </w:r>
                          </w:p>
                          <w:p w14:paraId="46A6C9F1" w14:textId="7833DC21" w:rsidR="00E9118A" w:rsidRPr="00681B78" w:rsidRDefault="00E9118A" w:rsidP="00681B78">
                            <w:pPr>
                              <w:spacing w:after="100"/>
                              <w:rPr>
                                <w:i/>
                                <w:color w:val="92D050"/>
                                <w:szCs w:val="24"/>
                              </w:rPr>
                            </w:pPr>
                            <w:r w:rsidRPr="00681B78">
                              <w:rPr>
                                <w:i/>
                                <w:color w:val="92D050"/>
                                <w:szCs w:val="24"/>
                              </w:rPr>
                              <w:t>Cyrille ADAM</w:t>
                            </w:r>
                          </w:p>
                          <w:p w14:paraId="51F1251F" w14:textId="7C688453" w:rsidR="00E9118A" w:rsidRPr="00681B78" w:rsidRDefault="00E9118A" w:rsidP="00681B78">
                            <w:pPr>
                              <w:spacing w:after="100"/>
                              <w:rPr>
                                <w:i/>
                                <w:color w:val="92D050"/>
                                <w:szCs w:val="24"/>
                              </w:rPr>
                            </w:pPr>
                            <w:r w:rsidRPr="00681B78">
                              <w:rPr>
                                <w:i/>
                                <w:color w:val="92D050"/>
                                <w:szCs w:val="24"/>
                              </w:rPr>
                              <w:t>Vincent CARON</w:t>
                            </w:r>
                          </w:p>
                          <w:p w14:paraId="0D9593A2" w14:textId="49ADF490" w:rsidR="00E9118A" w:rsidRDefault="00E9118A" w:rsidP="00681B78">
                            <w:pPr>
                              <w:spacing w:after="100"/>
                              <w:rPr>
                                <w:i/>
                                <w:color w:val="92D050"/>
                                <w:szCs w:val="24"/>
                              </w:rPr>
                            </w:pPr>
                            <w:r w:rsidRPr="00681B78">
                              <w:rPr>
                                <w:i/>
                                <w:color w:val="92D050"/>
                                <w:szCs w:val="24"/>
                              </w:rPr>
                              <w:t>Louis-François GARNIER</w:t>
                            </w:r>
                          </w:p>
                          <w:p w14:paraId="4CE6EA10" w14:textId="1135BA26" w:rsidR="00E9118A" w:rsidRPr="005008A2" w:rsidRDefault="00E9118A" w:rsidP="00681B78">
                            <w:pPr>
                              <w:spacing w:after="100"/>
                              <w:rPr>
                                <w:color w:val="92D050"/>
                              </w:rPr>
                            </w:pP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46E95AF3" id="Rectangle 54" o:spid="_x0000_s1026" style="position:absolute;margin-left:-39.55pt;margin-top:581.1pt;width:367pt;height:152.35pt;z-index:251659776;visibility:visible;mso-wrap-style:square;mso-width-percent:600;mso-height-percent:0;mso-wrap-distance-left:9pt;mso-wrap-distance-top:0;mso-wrap-distance-right:9pt;mso-wrap-distance-bottom:0;mso-position-horizontal:absolute;mso-position-horizontal-relative:margin;mso-position-vertical:absolute;mso-position-vertical-relative:margin;mso-width-percent:60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" o:allowincell="f" stroked="f">
                <v:textbox>
                  <w:txbxContent>
                    <w:p w14:paraId="710AF85D" w14:textId="54877A73" w:rsidR="00E9118A" w:rsidRPr="00681B78" w:rsidRDefault="00E9118A">
                      <w:pPr>
                        <w:spacing w:after="100"/>
                        <w:rPr>
                          <w:b/>
                          <w:color w:val="92D050"/>
                          <w:szCs w:val="24"/>
                          <w:u w:val="single"/>
                        </w:rPr>
                      </w:pPr>
                      <w:r w:rsidRPr="00681B78">
                        <w:rPr>
                          <w:b/>
                          <w:color w:val="92D050"/>
                          <w:szCs w:val="24"/>
                          <w:u w:val="single"/>
                        </w:rPr>
                        <w:t xml:space="preserve">Équipe </w:t>
                      </w:r>
                    </w:p>
                    <w:p w14:paraId="46A6C9F1" w14:textId="7833DC21" w:rsidR="00E9118A" w:rsidRPr="00681B78" w:rsidRDefault="00E9118A" w:rsidP="00681B78">
                      <w:pPr>
                        <w:spacing w:after="100"/>
                        <w:rPr>
                          <w:i/>
                          <w:color w:val="92D050"/>
                          <w:szCs w:val="24"/>
                        </w:rPr>
                      </w:pPr>
                      <w:r w:rsidRPr="00681B78">
                        <w:rPr>
                          <w:i/>
                          <w:color w:val="92D050"/>
                          <w:szCs w:val="24"/>
                        </w:rPr>
                        <w:t>Cyrille ADAM</w:t>
                      </w:r>
                    </w:p>
                    <w:p w14:paraId="51F1251F" w14:textId="7C688453" w:rsidR="00E9118A" w:rsidRPr="00681B78" w:rsidRDefault="00E9118A" w:rsidP="00681B78">
                      <w:pPr>
                        <w:spacing w:after="100"/>
                        <w:rPr>
                          <w:i/>
                          <w:color w:val="92D050"/>
                          <w:szCs w:val="24"/>
                        </w:rPr>
                      </w:pPr>
                      <w:r w:rsidRPr="00681B78">
                        <w:rPr>
                          <w:i/>
                          <w:color w:val="92D050"/>
                          <w:szCs w:val="24"/>
                        </w:rPr>
                        <w:t>Vincent CARON</w:t>
                      </w:r>
                    </w:p>
                    <w:p w14:paraId="0D9593A2" w14:textId="49ADF490" w:rsidR="00E9118A" w:rsidRDefault="00E9118A" w:rsidP="00681B78">
                      <w:pPr>
                        <w:spacing w:after="100"/>
                        <w:rPr>
                          <w:i/>
                          <w:color w:val="92D050"/>
                          <w:szCs w:val="24"/>
                        </w:rPr>
                      </w:pPr>
                      <w:r w:rsidRPr="00681B78">
                        <w:rPr>
                          <w:i/>
                          <w:color w:val="92D050"/>
                          <w:szCs w:val="24"/>
                        </w:rPr>
                        <w:t>Louis-François GARNIER</w:t>
                      </w:r>
                    </w:p>
                    <w:p w14:paraId="4CE6EA10" w14:textId="1135BA26" w:rsidR="00E9118A" w:rsidRPr="005008A2" w:rsidRDefault="00E9118A" w:rsidP="00681B78">
                      <w:pPr>
                        <w:spacing w:after="100"/>
                        <w:rPr>
                          <w:color w:val="92D050"/>
                        </w:rPr>
                      </w:pPr>
                    </w:p>
                  </w:txbxContent>
                </v:textbox>
                <w10:wrap anchorx="margin" anchory="margin"/>
              </v:rect>
            </w:pict>
          </mc:Fallback>
        </mc:AlternateContent>
      </w:r>
      <w:r w:rsidR="002B005A">
        <w:rPr>
          <w:i/>
          <w:iCs/>
          <w:smallCaps/>
          <w:noProof/>
          <w:color w:val="575F6D" w:themeColor="text2"/>
          <w:spacing w:val="5"/>
          <w:szCs w:val="24"/>
        </w:rPr>
        <mc:AlternateContent>
          <mc:Choice Requires="wps">
            <w:drawing>
              <wp:anchor distT="0" distB="0" distL="114300" distR="114300" simplePos="0" relativeHeight="251660800" behindDoc="0" locked="0" layoutInCell="0" allowOverlap="1" wp14:anchorId="25CA15F1" wp14:editId="1C070640">
                <wp:simplePos x="0" y="0"/>
                <wp:positionH relativeFrom="margin">
                  <wp:posOffset>-316368</wp:posOffset>
                </wp:positionH>
                <wp:positionV relativeFrom="page">
                  <wp:posOffset>2398229</wp:posOffset>
                </wp:positionV>
                <wp:extent cx="4772440" cy="5027930"/>
                <wp:effectExtent l="0" t="0" r="0" b="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2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94D07" w14:textId="0EA3ACAD" w:rsidR="00E9118A" w:rsidRDefault="00E9118A">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re"/>
                                <w:id w:val="-1045760080"/>
                                <w:placeholder>
                                  <w:docPart w:val="FC1D8A9C68F09245BB92B91EB5B995B2"/>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Document Technique</w:t>
                                </w:r>
                              </w:sdtContent>
                            </w:sdt>
                          </w:p>
                          <w:p w14:paraId="18CCB666" w14:textId="3EEE5B8D" w:rsidR="00E9118A" w:rsidRDefault="00E9118A">
                            <w:pPr>
                              <w:rPr>
                                <w:i/>
                                <w:iCs/>
                                <w:color w:val="244583" w:themeColor="accent2" w:themeShade="80"/>
                                <w:sz w:val="28"/>
                                <w:szCs w:val="28"/>
                              </w:rPr>
                            </w:pPr>
                          </w:p>
                          <w:p w14:paraId="007E2B05" w14:textId="77777777" w:rsidR="00E9118A" w:rsidRDefault="00E9118A">
                            <w:pPr>
                              <w:rPr>
                                <w:i/>
                                <w:iCs/>
                                <w:color w:val="244583" w:themeColor="accent2" w:themeShade="80"/>
                                <w:sz w:val="28"/>
                                <w:szCs w:val="28"/>
                              </w:rPr>
                            </w:pPr>
                          </w:p>
                          <w:p w14:paraId="034508A1" w14:textId="12B7224C" w:rsidR="00E9118A" w:rsidRPr="00C0770C" w:rsidRDefault="00E9118A">
                            <w:pPr>
                              <w:rPr>
                                <w:b/>
                              </w:rPr>
                            </w:pPr>
                            <w:r>
                              <w:rPr>
                                <w:b/>
                              </w:rPr>
                              <w:t>DOMI’NATIONS</w:t>
                            </w:r>
                          </w:p>
                          <w:p w14:paraId="035DDA5D" w14:textId="67D4FDA5" w:rsidR="00E9118A" w:rsidRDefault="00E9118A"/>
                          <w:p w14:paraId="71139B0C" w14:textId="25AD4F86" w:rsidR="00E9118A" w:rsidRPr="00C0770C" w:rsidRDefault="00E9118A">
                            <w:pPr>
                              <w:rPr>
                                <w:i/>
                              </w:rPr>
                            </w:pPr>
                            <w:r>
                              <w:rPr>
                                <w:i/>
                              </w:rPr>
                              <w:t>Fait le 26 novembre</w:t>
                            </w:r>
                            <w:r w:rsidRPr="00C0770C">
                              <w:rPr>
                                <w:i/>
                              </w:rPr>
                              <w:t xml:space="preserve"> 2018</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50000</wp14:pctHeight>
                </wp14:sizeRelV>
              </wp:anchor>
            </w:drawing>
          </mc:Choice>
          <mc:Fallback>
            <w:pict>
              <v:rect w14:anchorId="25CA15F1" id="Rectangle 89" o:spid="_x0000_s1027" style="position:absolute;margin-left:-24.9pt;margin-top:188.85pt;width:375.8pt;height:395.9pt;z-index:251660800;visibility:visible;mso-wrap-style:square;mso-width-percent:0;mso-height-percent:500;mso-wrap-distance-left:9pt;mso-wrap-distance-top:0;mso-wrap-distance-right:9pt;mso-wrap-distance-bottom:0;mso-position-horizontal:absolute;mso-position-horizontal-relative:margin;mso-position-vertical:absolute;mso-position-vertical-relative:page;mso-width-percent:0;mso-height-percent:50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" o:allowincell="f" filled="f" stroked="f">
                <v:textbox>
                  <w:txbxContent>
                    <w:p w14:paraId="0DB94D07" w14:textId="0EA3ACAD" w:rsidR="00E9118A" w:rsidRDefault="00E9118A">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re"/>
                          <w:id w:val="-1045760080"/>
                          <w:placeholder>
                            <w:docPart w:val="FC1D8A9C68F09245BB92B91EB5B995B2"/>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Document Technique</w:t>
                          </w:r>
                        </w:sdtContent>
                      </w:sdt>
                    </w:p>
                    <w:p w14:paraId="18CCB666" w14:textId="3EEE5B8D" w:rsidR="00E9118A" w:rsidRDefault="00E9118A">
                      <w:pPr>
                        <w:rPr>
                          <w:i/>
                          <w:iCs/>
                          <w:color w:val="244583" w:themeColor="accent2" w:themeShade="80"/>
                          <w:sz w:val="28"/>
                          <w:szCs w:val="28"/>
                        </w:rPr>
                      </w:pPr>
                    </w:p>
                    <w:p w14:paraId="007E2B05" w14:textId="77777777" w:rsidR="00E9118A" w:rsidRDefault="00E9118A">
                      <w:pPr>
                        <w:rPr>
                          <w:i/>
                          <w:iCs/>
                          <w:color w:val="244583" w:themeColor="accent2" w:themeShade="80"/>
                          <w:sz w:val="28"/>
                          <w:szCs w:val="28"/>
                        </w:rPr>
                      </w:pPr>
                    </w:p>
                    <w:p w14:paraId="034508A1" w14:textId="12B7224C" w:rsidR="00E9118A" w:rsidRPr="00C0770C" w:rsidRDefault="00E9118A">
                      <w:pPr>
                        <w:rPr>
                          <w:b/>
                        </w:rPr>
                      </w:pPr>
                      <w:r>
                        <w:rPr>
                          <w:b/>
                        </w:rPr>
                        <w:t>DOMI’NATIONS</w:t>
                      </w:r>
                    </w:p>
                    <w:p w14:paraId="035DDA5D" w14:textId="67D4FDA5" w:rsidR="00E9118A" w:rsidRDefault="00E9118A"/>
                    <w:p w14:paraId="71139B0C" w14:textId="25AD4F86" w:rsidR="00E9118A" w:rsidRPr="00C0770C" w:rsidRDefault="00E9118A">
                      <w:pPr>
                        <w:rPr>
                          <w:i/>
                        </w:rPr>
                      </w:pPr>
                      <w:r>
                        <w:rPr>
                          <w:i/>
                        </w:rPr>
                        <w:t>Fait le 26 novembre</w:t>
                      </w:r>
                      <w:r w:rsidRPr="00C0770C">
                        <w:rPr>
                          <w:i/>
                        </w:rPr>
                        <w:t xml:space="preserve"> 2018</w:t>
                      </w:r>
                    </w:p>
                  </w:txbxContent>
                </v:textbox>
                <w10:wrap anchorx="margin" anchory="page"/>
              </v:rect>
            </w:pict>
          </mc:Fallback>
        </mc:AlternateContent>
      </w:r>
      <w:sdt>
        <w:sdtPr>
          <w:rPr>
            <w:i/>
            <w:iCs/>
            <w:smallCaps/>
            <w:color w:val="575F6D" w:themeColor="text2"/>
            <w:spacing w:val="5"/>
            <w:szCs w:val="24"/>
          </w:rPr>
          <w:id w:val="-689369987"/>
          <w:docPartObj>
            <w:docPartGallery w:val="Cover Pages"/>
            <w:docPartUnique/>
          </w:docPartObj>
        </w:sdtPr>
        <w:sdtContent>
          <w:r w:rsidR="009B6008">
            <w:rPr>
              <w:i/>
              <w:iCs/>
              <w:smallCaps/>
              <w:noProof/>
              <w:color w:val="575F6D" w:themeColor="text2"/>
              <w:spacing w:val="5"/>
              <w:szCs w:val="24"/>
            </w:rPr>
            <mc:AlternateContent>
              <mc:Choice Requires="wpg">
                <w:drawing>
                  <wp:anchor distT="0" distB="0" distL="114300" distR="114300" simplePos="0" relativeHeight="251662848" behindDoc="0" locked="0" layoutInCell="1" allowOverlap="1" wp14:anchorId="737210DF" wp14:editId="6B9BECFF">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12700" t="12700" r="17145" b="33020"/>
                    <wp:wrapNone/>
                    <wp:docPr id="1" name="Groupe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solidFill>
                                  <a:srgbClr val="92D050"/>
                                </a:solidFill>
                                <a:ln>
                                  <a:solidFill>
                                    <a:srgbClr val="92D050"/>
                                  </a:solidFill>
                                  <a:headEnd/>
                                  <a:tailEnd/>
                                </a:ln>
                                <a:ex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92D050"/>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rgbClr val="92D050"/>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92D050"/>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92D050"/>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rgbClr val="92D050"/>
                              </a:solidFill>
                              <a:ln w="38100" cmpd="dbl">
                                <a:solidFill>
                                  <a:srgbClr val="92D050"/>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rgbClr val="92D050"/>
                              </a:solidFill>
                              <a:ln w="38100" cmpd="dbl">
                                <a:solidFill>
                                  <a:srgbClr val="92D050"/>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3317BD03" id="Groupe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">
                    <v:group id="Group 77" o:spid="_x0000_s1027" style="position:absolute;left:3089;width:14653;height:106984" coordorigin="6022,8835" coordsize="2310,161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zlw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">
                      <v:rect id="Rectangle 78" o:spid="_x0000_s1028" style="position:absolute;left:6676;top:8835;width:1512;height:161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" fillcolor="#92d050" strokecolor="#92d050" strokeweight="2p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" strokecolor="#92d050" strokeweight="1pt"/>
                      <v:shape id="AutoShape 80" o:spid="_x0000_s1030" type="#_x0000_t32" style="position:absolute;left:8332;top:8835;width:0;height:161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" strokecolor="#92d050" strokeweight="2.25pt"/>
                      <v:shape id="AutoShape 81" o:spid="_x0000_s1031" type="#_x0000_t32" style="position:absolute;left:6587;top:8835;width:0;height:1611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" strokecolor="#92d050" strokeweight="4.5pt"/>
                      <v:shape id="AutoShape 82" o:spid="_x0000_s1032" type="#_x0000_t32" style="position:absolute;left:6022;top:8835;width:0;height:1610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" strokecolor="#92d050" strokeweight="2.25pt"/>
                    </v:group>
                    <v:oval id="Oval 83" o:spid="_x0000_s1033" style="position:absolute;top:79453;width:11018;height:10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" fillcolor="#92d050" strokecolor="#92d050" strokeweight="3pt">
                      <v:stroke linestyle="thinThin"/>
                    </v:oval>
                    <v:oval id="Oval 85" o:spid="_x0000_s1034" style="position:absolute;left:2594;top:93787;width:1884;height:1924;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" fillcolor="#92d050" strokecolor="#92d050" strokeweight="3pt">
                      <v:stroke linestyle="thinThin"/>
                      <v:shadow color="#1f2f3f" opacity=".5" offset=",3pt"/>
                    </v:oval>
                    <w10:wrap anchorx="page" anchory="page"/>
                  </v:group>
                </w:pict>
              </mc:Fallback>
            </mc:AlternateContent>
          </w:r>
          <w:r w:rsidR="009B6008">
            <w:rPr>
              <w:i/>
              <w:iCs/>
              <w:smallCaps/>
              <w:color w:val="575F6D" w:themeColor="text2"/>
              <w:spacing w:val="5"/>
              <w:szCs w:val="24"/>
            </w:rPr>
            <w:br w:type="page"/>
          </w:r>
        </w:sdtContent>
      </w:sdt>
    </w:p>
    <w:sdt>
      <w:sdtPr>
        <w:rPr>
          <w:rFonts w:asciiTheme="minorHAnsi" w:hAnsiTheme="minorHAnsi"/>
          <w:smallCaps w:val="0"/>
          <w:color w:val="414751" w:themeColor="text2" w:themeShade="BF"/>
          <w:spacing w:val="0"/>
          <w:sz w:val="24"/>
          <w:szCs w:val="20"/>
        </w:rPr>
        <w:id w:val="-316570923"/>
        <w:docPartObj>
          <w:docPartGallery w:val="Table of Contents"/>
          <w:docPartUnique/>
        </w:docPartObj>
      </w:sdtPr>
      <w:sdtEndPr>
        <w:rPr>
          <w:b/>
          <w:bCs/>
          <w:noProof/>
        </w:rPr>
      </w:sdtEndPr>
      <w:sdtContent>
        <w:p w14:paraId="2984D1E1" w14:textId="655EE450" w:rsidR="00420CEB" w:rsidRPr="00420CEB" w:rsidRDefault="00420CEB" w:rsidP="009B376B">
          <w:pPr>
            <w:pStyle w:val="Titre"/>
            <w:rPr>
              <w:rFonts w:asciiTheme="minorHAnsi" w:hAnsiTheme="minorHAnsi"/>
              <w:smallCaps w:val="0"/>
              <w:color w:val="414751" w:themeColor="text2" w:themeShade="BF"/>
              <w:spacing w:val="0"/>
              <w:sz w:val="24"/>
              <w:szCs w:val="20"/>
            </w:rPr>
          </w:pPr>
        </w:p>
        <w:p w14:paraId="65B9E6FC" w14:textId="7EE453A0" w:rsidR="00420CEB" w:rsidRPr="009B376B" w:rsidRDefault="009B376B" w:rsidP="009B376B">
          <w:pPr>
            <w:pStyle w:val="Titre"/>
          </w:pPr>
          <w:r w:rsidRPr="009B376B">
            <w:t>Table des matières</w:t>
          </w:r>
        </w:p>
        <w:p w14:paraId="5DE20A14" w14:textId="6DCDA144" w:rsidR="009B376B" w:rsidRPr="00D55029" w:rsidRDefault="00D55029" w:rsidP="009B376B">
          <w:pPr>
            <w:pStyle w:val="TM1"/>
            <w:numPr>
              <w:ilvl w:val="0"/>
              <w:numId w:val="11"/>
            </w:numPr>
            <w:rPr>
              <w:bCs w:val="0"/>
            </w:rPr>
          </w:pPr>
          <w:r w:rsidRPr="00D55029">
            <w:rPr>
              <w:bCs w:val="0"/>
            </w:rPr>
            <w:t>Contextualisation</w:t>
          </w:r>
        </w:p>
        <w:p w14:paraId="12055F7E" w14:textId="5C0D317F" w:rsidR="00E73DD7" w:rsidRPr="00E73DD7" w:rsidRDefault="009B376B">
          <w:pPr>
            <w:pStyle w:val="TM1"/>
            <w:tabs>
              <w:tab w:val="left" w:pos="410"/>
              <w:tab w:val="right" w:leader="dot" w:pos="8395"/>
            </w:tabs>
            <w:rPr>
              <w:rFonts w:eastAsiaTheme="minorEastAsia"/>
              <w:b w:val="0"/>
              <w:bCs w:val="0"/>
              <w:caps w:val="0"/>
              <w:noProof/>
              <w:color w:val="auto"/>
              <w:sz w:val="24"/>
              <w:szCs w:val="24"/>
              <w:u w:val="none"/>
            </w:rPr>
          </w:pPr>
          <w:r>
            <w:rPr>
              <w:b w:val="0"/>
              <w:bCs w:val="0"/>
            </w:rPr>
            <w:fldChar w:fldCharType="begin"/>
          </w:r>
          <w:r>
            <w:instrText>TOC \o "1-3" \h \z \u</w:instrText>
          </w:r>
          <w:r>
            <w:rPr>
              <w:b w:val="0"/>
              <w:bCs w:val="0"/>
            </w:rPr>
            <w:fldChar w:fldCharType="separate"/>
          </w:r>
          <w:hyperlink w:anchor="_Toc527561770" w:history="1">
            <w:r w:rsidR="00E73DD7" w:rsidRPr="00E73DD7">
              <w:rPr>
                <w:rStyle w:val="Lienhypertexte"/>
                <w:b w:val="0"/>
                <w:noProof/>
              </w:rPr>
              <w:t>1.</w:t>
            </w:r>
            <w:r w:rsidR="00E73DD7" w:rsidRPr="00E73DD7">
              <w:rPr>
                <w:rFonts w:eastAsiaTheme="minorEastAsia"/>
                <w:b w:val="0"/>
                <w:bCs w:val="0"/>
                <w:caps w:val="0"/>
                <w:noProof/>
                <w:color w:val="auto"/>
                <w:sz w:val="24"/>
                <w:szCs w:val="24"/>
                <w:u w:val="none"/>
              </w:rPr>
              <w:tab/>
            </w:r>
            <w:r w:rsidR="00E73DD7" w:rsidRPr="00E73DD7">
              <w:rPr>
                <w:rStyle w:val="Lienhypertexte"/>
                <w:b w:val="0"/>
                <w:noProof/>
              </w:rPr>
              <w:t>Présentation du projet</w:t>
            </w:r>
            <w:r w:rsidR="00E73DD7" w:rsidRPr="00E73DD7">
              <w:rPr>
                <w:b w:val="0"/>
                <w:noProof/>
                <w:webHidden/>
              </w:rPr>
              <w:tab/>
            </w:r>
            <w:r w:rsidR="00E73DD7" w:rsidRPr="00E73DD7">
              <w:rPr>
                <w:b w:val="0"/>
                <w:noProof/>
                <w:webHidden/>
              </w:rPr>
              <w:fldChar w:fldCharType="begin"/>
            </w:r>
            <w:r w:rsidR="00E73DD7" w:rsidRPr="00E73DD7">
              <w:rPr>
                <w:b w:val="0"/>
                <w:noProof/>
                <w:webHidden/>
              </w:rPr>
              <w:instrText xml:space="preserve"> PAGEREF _Toc527561770 \h </w:instrText>
            </w:r>
            <w:r w:rsidR="00E73DD7" w:rsidRPr="00E73DD7">
              <w:rPr>
                <w:b w:val="0"/>
                <w:noProof/>
                <w:webHidden/>
              </w:rPr>
            </w:r>
            <w:r w:rsidR="00E73DD7" w:rsidRPr="00E73DD7">
              <w:rPr>
                <w:b w:val="0"/>
                <w:noProof/>
                <w:webHidden/>
              </w:rPr>
              <w:fldChar w:fldCharType="separate"/>
            </w:r>
            <w:r w:rsidR="00E73DD7" w:rsidRPr="00E73DD7">
              <w:rPr>
                <w:b w:val="0"/>
                <w:noProof/>
                <w:webHidden/>
              </w:rPr>
              <w:t>2</w:t>
            </w:r>
            <w:r w:rsidR="00E73DD7" w:rsidRPr="00E73DD7">
              <w:rPr>
                <w:b w:val="0"/>
                <w:noProof/>
                <w:webHidden/>
              </w:rPr>
              <w:fldChar w:fldCharType="end"/>
            </w:r>
          </w:hyperlink>
        </w:p>
        <w:p w14:paraId="732D2A3B" w14:textId="35DAAC29" w:rsidR="00E73DD7" w:rsidRPr="00E73DD7" w:rsidRDefault="00E9118A">
          <w:pPr>
            <w:pStyle w:val="TM1"/>
            <w:tabs>
              <w:tab w:val="left" w:pos="410"/>
              <w:tab w:val="right" w:leader="dot" w:pos="8395"/>
            </w:tabs>
            <w:rPr>
              <w:rFonts w:eastAsiaTheme="minorEastAsia"/>
              <w:b w:val="0"/>
              <w:bCs w:val="0"/>
              <w:caps w:val="0"/>
              <w:noProof/>
              <w:color w:val="auto"/>
              <w:sz w:val="24"/>
              <w:szCs w:val="24"/>
              <w:u w:val="none"/>
            </w:rPr>
          </w:pPr>
          <w:hyperlink w:anchor="_Toc527561771" w:history="1">
            <w:r w:rsidR="00E73DD7" w:rsidRPr="00E73DD7">
              <w:rPr>
                <w:rStyle w:val="Lienhypertexte"/>
                <w:b w:val="0"/>
                <w:noProof/>
              </w:rPr>
              <w:t>2.</w:t>
            </w:r>
            <w:r w:rsidR="00E73DD7" w:rsidRPr="00E73DD7">
              <w:rPr>
                <w:rFonts w:eastAsiaTheme="minorEastAsia"/>
                <w:b w:val="0"/>
                <w:bCs w:val="0"/>
                <w:caps w:val="0"/>
                <w:noProof/>
                <w:color w:val="auto"/>
                <w:sz w:val="24"/>
                <w:szCs w:val="24"/>
                <w:u w:val="none"/>
              </w:rPr>
              <w:tab/>
            </w:r>
            <w:r w:rsidR="00E73DD7" w:rsidRPr="00E73DD7">
              <w:rPr>
                <w:rStyle w:val="Lienhypertexte"/>
                <w:b w:val="0"/>
                <w:noProof/>
              </w:rPr>
              <w:t>Notre rôle dans le projet</w:t>
            </w:r>
            <w:r w:rsidR="00E73DD7" w:rsidRPr="00E73DD7">
              <w:rPr>
                <w:b w:val="0"/>
                <w:noProof/>
                <w:webHidden/>
              </w:rPr>
              <w:tab/>
            </w:r>
            <w:r w:rsidR="00E73DD7" w:rsidRPr="00E73DD7">
              <w:rPr>
                <w:b w:val="0"/>
                <w:noProof/>
                <w:webHidden/>
              </w:rPr>
              <w:fldChar w:fldCharType="begin"/>
            </w:r>
            <w:r w:rsidR="00E73DD7" w:rsidRPr="00E73DD7">
              <w:rPr>
                <w:b w:val="0"/>
                <w:noProof/>
                <w:webHidden/>
              </w:rPr>
              <w:instrText xml:space="preserve"> PAGEREF _Toc527561771 \h </w:instrText>
            </w:r>
            <w:r w:rsidR="00E73DD7" w:rsidRPr="00E73DD7">
              <w:rPr>
                <w:b w:val="0"/>
                <w:noProof/>
                <w:webHidden/>
              </w:rPr>
            </w:r>
            <w:r w:rsidR="00E73DD7" w:rsidRPr="00E73DD7">
              <w:rPr>
                <w:b w:val="0"/>
                <w:noProof/>
                <w:webHidden/>
              </w:rPr>
              <w:fldChar w:fldCharType="separate"/>
            </w:r>
            <w:r w:rsidR="00E73DD7" w:rsidRPr="00E73DD7">
              <w:rPr>
                <w:b w:val="0"/>
                <w:noProof/>
                <w:webHidden/>
              </w:rPr>
              <w:t>3</w:t>
            </w:r>
            <w:r w:rsidR="00E73DD7" w:rsidRPr="00E73DD7">
              <w:rPr>
                <w:b w:val="0"/>
                <w:noProof/>
                <w:webHidden/>
              </w:rPr>
              <w:fldChar w:fldCharType="end"/>
            </w:r>
          </w:hyperlink>
        </w:p>
        <w:p w14:paraId="26BA01E3" w14:textId="0001153E" w:rsidR="00E73DD7" w:rsidRPr="00E73DD7" w:rsidRDefault="00E9118A">
          <w:pPr>
            <w:pStyle w:val="TM1"/>
            <w:tabs>
              <w:tab w:val="left" w:pos="410"/>
              <w:tab w:val="right" w:leader="dot" w:pos="8395"/>
            </w:tabs>
            <w:rPr>
              <w:rFonts w:eastAsiaTheme="minorEastAsia"/>
              <w:b w:val="0"/>
              <w:bCs w:val="0"/>
              <w:caps w:val="0"/>
              <w:noProof/>
              <w:color w:val="auto"/>
              <w:sz w:val="24"/>
              <w:szCs w:val="24"/>
              <w:u w:val="none"/>
            </w:rPr>
          </w:pPr>
          <w:hyperlink w:anchor="_Toc527561772" w:history="1">
            <w:r w:rsidR="00E73DD7" w:rsidRPr="00E73DD7">
              <w:rPr>
                <w:rStyle w:val="Lienhypertexte"/>
                <w:b w:val="0"/>
                <w:noProof/>
              </w:rPr>
              <w:t>3.</w:t>
            </w:r>
            <w:r w:rsidR="00E73DD7" w:rsidRPr="00E73DD7">
              <w:rPr>
                <w:rFonts w:eastAsiaTheme="minorEastAsia"/>
                <w:b w:val="0"/>
                <w:bCs w:val="0"/>
                <w:caps w:val="0"/>
                <w:noProof/>
                <w:color w:val="auto"/>
                <w:sz w:val="24"/>
                <w:szCs w:val="24"/>
                <w:u w:val="none"/>
              </w:rPr>
              <w:tab/>
            </w:r>
            <w:r w:rsidR="00E73DD7" w:rsidRPr="00E73DD7">
              <w:rPr>
                <w:rStyle w:val="Lienhypertexte"/>
                <w:b w:val="0"/>
                <w:noProof/>
              </w:rPr>
              <w:t>Le périmètre du projet</w:t>
            </w:r>
            <w:r w:rsidR="00E73DD7" w:rsidRPr="00E73DD7">
              <w:rPr>
                <w:b w:val="0"/>
                <w:noProof/>
                <w:webHidden/>
              </w:rPr>
              <w:tab/>
            </w:r>
            <w:r w:rsidR="00E73DD7" w:rsidRPr="00E73DD7">
              <w:rPr>
                <w:b w:val="0"/>
                <w:noProof/>
                <w:webHidden/>
              </w:rPr>
              <w:fldChar w:fldCharType="begin"/>
            </w:r>
            <w:r w:rsidR="00E73DD7" w:rsidRPr="00E73DD7">
              <w:rPr>
                <w:b w:val="0"/>
                <w:noProof/>
                <w:webHidden/>
              </w:rPr>
              <w:instrText xml:space="preserve"> PAGEREF _Toc527561772 \h </w:instrText>
            </w:r>
            <w:r w:rsidR="00E73DD7" w:rsidRPr="00E73DD7">
              <w:rPr>
                <w:b w:val="0"/>
                <w:noProof/>
                <w:webHidden/>
              </w:rPr>
            </w:r>
            <w:r w:rsidR="00E73DD7" w:rsidRPr="00E73DD7">
              <w:rPr>
                <w:b w:val="0"/>
                <w:noProof/>
                <w:webHidden/>
              </w:rPr>
              <w:fldChar w:fldCharType="separate"/>
            </w:r>
            <w:r w:rsidR="00E73DD7" w:rsidRPr="00E73DD7">
              <w:rPr>
                <w:b w:val="0"/>
                <w:noProof/>
                <w:webHidden/>
              </w:rPr>
              <w:t>4</w:t>
            </w:r>
            <w:r w:rsidR="00E73DD7" w:rsidRPr="00E73DD7">
              <w:rPr>
                <w:b w:val="0"/>
                <w:noProof/>
                <w:webHidden/>
              </w:rPr>
              <w:fldChar w:fldCharType="end"/>
            </w:r>
          </w:hyperlink>
        </w:p>
        <w:p w14:paraId="48E71D08" w14:textId="18691C76" w:rsidR="00E73DD7" w:rsidRDefault="00E9118A">
          <w:pPr>
            <w:pStyle w:val="TM1"/>
            <w:tabs>
              <w:tab w:val="left" w:pos="410"/>
              <w:tab w:val="right" w:leader="dot" w:pos="8395"/>
            </w:tabs>
            <w:rPr>
              <w:rStyle w:val="Lienhypertexte"/>
              <w:b w:val="0"/>
              <w:noProof/>
            </w:rPr>
          </w:pPr>
          <w:hyperlink w:anchor="_Toc527561773" w:history="1">
            <w:r w:rsidR="00E73DD7" w:rsidRPr="00E73DD7">
              <w:rPr>
                <w:rStyle w:val="Lienhypertexte"/>
                <w:b w:val="0"/>
                <w:noProof/>
              </w:rPr>
              <w:t>4.</w:t>
            </w:r>
            <w:r w:rsidR="00E73DD7" w:rsidRPr="00E73DD7">
              <w:rPr>
                <w:rFonts w:eastAsiaTheme="minorEastAsia"/>
                <w:b w:val="0"/>
                <w:bCs w:val="0"/>
                <w:caps w:val="0"/>
                <w:noProof/>
                <w:color w:val="auto"/>
                <w:sz w:val="24"/>
                <w:szCs w:val="24"/>
                <w:u w:val="none"/>
              </w:rPr>
              <w:tab/>
            </w:r>
            <w:r w:rsidR="00E73DD7" w:rsidRPr="00E73DD7">
              <w:rPr>
                <w:rStyle w:val="Lienhypertexte"/>
                <w:b w:val="0"/>
                <w:noProof/>
              </w:rPr>
              <w:t>Le scénario proposé</w:t>
            </w:r>
            <w:r w:rsidR="00E73DD7" w:rsidRPr="00E73DD7">
              <w:rPr>
                <w:b w:val="0"/>
                <w:noProof/>
                <w:webHidden/>
              </w:rPr>
              <w:tab/>
            </w:r>
            <w:r w:rsidR="00E73DD7" w:rsidRPr="00E73DD7">
              <w:rPr>
                <w:b w:val="0"/>
                <w:noProof/>
                <w:webHidden/>
              </w:rPr>
              <w:fldChar w:fldCharType="begin"/>
            </w:r>
            <w:r w:rsidR="00E73DD7" w:rsidRPr="00E73DD7">
              <w:rPr>
                <w:b w:val="0"/>
                <w:noProof/>
                <w:webHidden/>
              </w:rPr>
              <w:instrText xml:space="preserve"> PAGEREF _Toc527561773 \h </w:instrText>
            </w:r>
            <w:r w:rsidR="00E73DD7" w:rsidRPr="00E73DD7">
              <w:rPr>
                <w:b w:val="0"/>
                <w:noProof/>
                <w:webHidden/>
              </w:rPr>
            </w:r>
            <w:r w:rsidR="00E73DD7" w:rsidRPr="00E73DD7">
              <w:rPr>
                <w:b w:val="0"/>
                <w:noProof/>
                <w:webHidden/>
              </w:rPr>
              <w:fldChar w:fldCharType="separate"/>
            </w:r>
            <w:r w:rsidR="00E73DD7" w:rsidRPr="00E73DD7">
              <w:rPr>
                <w:b w:val="0"/>
                <w:noProof/>
                <w:webHidden/>
              </w:rPr>
              <w:t>4</w:t>
            </w:r>
            <w:r w:rsidR="00E73DD7" w:rsidRPr="00E73DD7">
              <w:rPr>
                <w:b w:val="0"/>
                <w:noProof/>
                <w:webHidden/>
              </w:rPr>
              <w:fldChar w:fldCharType="end"/>
            </w:r>
          </w:hyperlink>
        </w:p>
        <w:p w14:paraId="069D8E04" w14:textId="584BBEDE" w:rsidR="00E73DD7" w:rsidRDefault="004A084A" w:rsidP="00F55718">
          <w:pPr>
            <w:rPr>
              <w:rFonts w:eastAsiaTheme="minorEastAsia"/>
              <w:b/>
              <w:bCs/>
              <w:caps/>
              <w:noProof/>
              <w:color w:val="auto"/>
              <w:szCs w:val="24"/>
            </w:rPr>
          </w:pPr>
          <w:r w:rsidRPr="004A084A">
            <w:rPr>
              <w:sz w:val="22"/>
            </w:rPr>
            <w:t xml:space="preserve">  </w:t>
          </w:r>
        </w:p>
        <w:p w14:paraId="410F2149" w14:textId="204BABAA" w:rsidR="009B376B" w:rsidRPr="004A2401" w:rsidRDefault="009B376B" w:rsidP="004A2401">
          <w:pPr>
            <w:rPr>
              <w:b/>
              <w:bCs/>
              <w:noProof/>
            </w:rPr>
          </w:pPr>
          <w:r>
            <w:rPr>
              <w:b/>
              <w:bCs/>
              <w:noProof/>
            </w:rPr>
            <w:fldChar w:fldCharType="end"/>
          </w:r>
        </w:p>
      </w:sdtContent>
    </w:sdt>
    <w:p w14:paraId="593B3A18" w14:textId="77777777" w:rsidR="009B376B" w:rsidRDefault="009B376B" w:rsidP="009B376B">
      <w:pPr>
        <w:rPr>
          <w:rFonts w:eastAsiaTheme="minorEastAsia"/>
          <w:color w:val="92D050"/>
          <w:sz w:val="48"/>
          <w:szCs w:val="48"/>
        </w:rPr>
      </w:pPr>
      <w:r w:rsidRPr="002D1641">
        <w:br w:type="page"/>
      </w:r>
    </w:p>
    <w:p w14:paraId="50307F9D" w14:textId="072C1DE1" w:rsidR="005F1FF1" w:rsidRPr="005008A2" w:rsidRDefault="00AE3A0E" w:rsidP="002F14A9">
      <w:pPr>
        <w:pStyle w:val="Titre"/>
        <w:numPr>
          <w:ilvl w:val="0"/>
          <w:numId w:val="18"/>
        </w:numPr>
        <w:rPr>
          <w:szCs w:val="52"/>
        </w:rPr>
      </w:pPr>
      <w:r>
        <w:rPr>
          <w:rFonts w:asciiTheme="minorHAnsi" w:eastAsiaTheme="minorEastAsia" w:hAnsiTheme="minorHAnsi"/>
          <w:smallCaps w:val="0"/>
          <w:spacing w:val="0"/>
        </w:rPr>
        <w:lastRenderedPageBreak/>
        <w:t>Contextualisation</w:t>
      </w:r>
      <w:r w:rsidR="009B6008" w:rsidRPr="005008A2">
        <w:rPr>
          <w:noProof/>
          <w:szCs w:val="52"/>
        </w:rPr>
        <mc:AlternateContent>
          <mc:Choice Requires="wpg">
            <w:drawing>
              <wp:anchor distT="0" distB="0" distL="114300" distR="114300" simplePos="0" relativeHeight="251642368" behindDoc="0" locked="0" layoutInCell="1" allowOverlap="1" wp14:anchorId="1E126C22" wp14:editId="43CB27D2">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62" name="Groupe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3"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4"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37F7D6B" id="Groupe 62" o:spid="_x0000_s1026" style="position:absolute;margin-left:0;margin-top:10in;width:43.2pt;height:43.2pt;z-index:2516198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">
                <v:oval id="Oval 63"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&#13;&#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43392" behindDoc="0" locked="0" layoutInCell="1" allowOverlap="1" wp14:anchorId="63C38A77" wp14:editId="5FA3D5A3">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9" name="Groupe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0"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1"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EE3267" id="Groupe 59" o:spid="_x0000_s1026" style="position:absolute;margin-left:0;margin-top:10in;width:43.2pt;height:43.2pt;z-index:2516229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">
                <v:oval id="Oval 60"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&#13;&#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44416" behindDoc="0" locked="0" layoutInCell="1" allowOverlap="1" wp14:anchorId="2B47C953" wp14:editId="7C033955">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6" name="Groupe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7"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8"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E8B558" id="Groupe 56" o:spid="_x0000_s1026" style="position:absolute;margin-left:0;margin-top:10in;width:43.2pt;height:43.2pt;z-index:2516259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">
                <v:oval id="Oval 57"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&#13;&#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45440" behindDoc="0" locked="0" layoutInCell="1" allowOverlap="1" wp14:anchorId="22BB7D53" wp14:editId="0DC38DFB">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3" name="Groupe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4"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5"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7C4BF1" id="Groupe 53" o:spid="_x0000_s1026" style="position:absolute;margin-left:0;margin-top:10in;width:43.2pt;height:43.2pt;z-index:2516290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">
                <v:oval id="Oval 54"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&#13;&#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46464" behindDoc="0" locked="0" layoutInCell="1" allowOverlap="1" wp14:anchorId="222A8BD6" wp14:editId="55434651">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0" name="Groupe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1"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2"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2364A7F" id="Groupe 50" o:spid="_x0000_s1026" style="position:absolute;margin-left:0;margin-top:10in;width:43.2pt;height:43.2pt;z-index:25163212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">
                <v:oval id="Oval 51"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&#13;&#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47488" behindDoc="0" locked="0" layoutInCell="1" allowOverlap="1" wp14:anchorId="10ED6666" wp14:editId="7E7E09C7">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47" name="Groupe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8"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9"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A263C0B" id="Groupe 47" o:spid="_x0000_s1026" style="position:absolute;margin-left:0;margin-top:10in;width:43.2pt;height:43.2pt;z-index:2516352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">
                <v:oval id="Oval 48"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&#13;&#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48512" behindDoc="0" locked="0" layoutInCell="1" allowOverlap="1" wp14:anchorId="444A165F" wp14:editId="694916BF">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44" name="Groupe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5"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6"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6663F5C" id="Groupe 44" o:spid="_x0000_s1026" style="position:absolute;margin-left:0;margin-top:10in;width:43.2pt;height:43.2pt;z-index:2516382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">
                <v:oval id="Oval 45"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&#13;&#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49536" behindDoc="0" locked="0" layoutInCell="1" allowOverlap="1" wp14:anchorId="33FA8E3B" wp14:editId="2E2F360A">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41" name="Groupe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2"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3"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25486F7" id="Groupe 41" o:spid="_x0000_s1026" style="position:absolute;margin-left:0;margin-top:10in;width:43.2pt;height:43.2pt;z-index:2516413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">
                <v:oval id="Oval 42"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&#13;&#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50560" behindDoc="0" locked="0" layoutInCell="1" allowOverlap="1" wp14:anchorId="6438F7D8" wp14:editId="78890DFB">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38" name="Groupe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9"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0"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822EB0" id="Groupe 38" o:spid="_x0000_s1026" style="position:absolute;margin-left:0;margin-top:10in;width:43.2pt;height:43.2pt;z-index:2516444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">
                <v:oval id="Oval 39"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&#13;&#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51584" behindDoc="0" locked="0" layoutInCell="1" allowOverlap="1" wp14:anchorId="3CEA4155" wp14:editId="01D92A22">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35" name="Groupe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6"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7"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7E4147A" id="Groupe 35" o:spid="_x0000_s1026" style="position:absolute;margin-left:0;margin-top:10in;width:43.2pt;height:43.2pt;z-index:2516474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">
                <v:oval id="Oval 36"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&#13;&#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52608" behindDoc="0" locked="0" layoutInCell="1" allowOverlap="1" wp14:anchorId="0331FC13" wp14:editId="2FA00E57">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32" name="Groupe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3"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4"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1E6B3CF" id="Groupe 32" o:spid="_x0000_s1026" style="position:absolute;margin-left:0;margin-top:10in;width:43.2pt;height:43.2pt;z-index:2516505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">
                <v:oval id="Oval 33"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&#13;&#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53632" behindDoc="0" locked="0" layoutInCell="1" allowOverlap="1" wp14:anchorId="2A52FB3D" wp14:editId="4C7D2AFA">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29" name="Groupe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0"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1"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80D9E18" id="Groupe 29" o:spid="_x0000_s1026" style="position:absolute;margin-left:0;margin-top:10in;width:43.2pt;height:43.2pt;z-index:2516536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">
                <v:oval id="Oval 30"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&#13;&#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54656" behindDoc="0" locked="0" layoutInCell="1" allowOverlap="1" wp14:anchorId="78E68E29" wp14:editId="3FE8B6D4">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26" name="Groupe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7"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8"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B0584B2" id="Groupe 26" o:spid="_x0000_s1026" style="position:absolute;margin-left:0;margin-top:10in;width:43.2pt;height:43.2pt;z-index:25165772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">
                <v:oval id="Oval 27"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&#13;&#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55680" behindDoc="0" locked="0" layoutInCell="1" allowOverlap="1" wp14:anchorId="5DBAA746" wp14:editId="5CB0147A">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23"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4"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5"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346950" id="Groupe 23" o:spid="_x0000_s1026" style="position:absolute;margin-left:0;margin-top:10in;width:43.2pt;height:43.2pt;z-index:2516608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">
                <v:oval id="Oval 24"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&#13;&#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56704" behindDoc="0" locked="0" layoutInCell="1" allowOverlap="1" wp14:anchorId="6A0E634F" wp14:editId="4504C97B">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20" name="Groupe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1"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2"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59558BC" id="Groupe 20" o:spid="_x0000_s1026" style="position:absolute;margin-left:0;margin-top:10in;width:43.2pt;height:43.2pt;z-index:2516638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">
                <v:oval id="Oval 21"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&#13;&#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57728" behindDoc="0" locked="0" layoutInCell="1" allowOverlap="1" wp14:anchorId="63B25038" wp14:editId="4ABC5AB2">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17" name="Groupe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8"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9"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ACB81CC" id="Groupe 17" o:spid="_x0000_s1026" style="position:absolute;margin-left:0;margin-top:10in;width:43.2pt;height:43.2pt;z-index:2516669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">
                <v:oval id="Oval 18"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&#13;&#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58752" behindDoc="0" locked="0" layoutInCell="1" allowOverlap="1" wp14:anchorId="36F03D26" wp14:editId="3966B685">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14"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5"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6"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F918306" id="Groupe 14" o:spid="_x0000_s1026" style="position:absolute;margin-left:0;margin-top:10in;width:43.2pt;height:43.2pt;z-index:2516700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">
                <v:oval id="Oval 15"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&#13;&#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61824" behindDoc="0" locked="0" layoutInCell="1" allowOverlap="1" wp14:anchorId="3474CC62" wp14:editId="7FD18AB0">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11" name="Groupe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73A8920" id="Groupe 11" o:spid="_x0000_s1026" style="position:absolute;margin-left:0;margin-top:10in;width:43.2pt;height:43.2pt;z-index:2516730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">
                <v:oval id="Oval 12"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&#13;&#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63872" behindDoc="0" locked="0" layoutInCell="1" allowOverlap="1" wp14:anchorId="24C27FE5" wp14:editId="54B134B4">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8"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6387E3A" id="Groupe 8" o:spid="_x0000_s1026" style="position:absolute;margin-left:0;margin-top:10in;width:43.2pt;height:43.2pt;z-index:2516761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">
                <v:oval id="Oval 9"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&#13;&#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64896" behindDoc="0" locked="0" layoutInCell="1" allowOverlap="1" wp14:anchorId="2D3FC64B" wp14:editId="02A6EA1D">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DC44295" id="Groupe 5" o:spid="_x0000_s1026" style="position:absolute;margin-left:0;margin-top:10in;width:43.2pt;height:43.2pt;z-index:2516792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">
                <v:oval id="Oval 6"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&#13;&#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" filled="f" stroked="f"/>
                <w10:wrap anchorx="margin" anchory="margin"/>
              </v:group>
            </w:pict>
          </mc:Fallback>
        </mc:AlternateContent>
      </w:r>
      <w:r w:rsidR="009B6008" w:rsidRPr="005008A2">
        <w:rPr>
          <w:noProof/>
          <w:szCs w:val="52"/>
        </w:rPr>
        <mc:AlternateContent>
          <mc:Choice Requires="wpg">
            <w:drawing>
              <wp:anchor distT="0" distB="0" distL="114300" distR="114300" simplePos="0" relativeHeight="251665920" behindDoc="0" locked="0" layoutInCell="1" allowOverlap="1" wp14:anchorId="58701D38" wp14:editId="601DE082">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2"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98C85F7" id="Groupe 2" o:spid="_x0000_s1026" style="position:absolute;margin-left:0;margin-top:10in;width:43.2pt;height:43.2pt;z-index:25168230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">
                <v:oval id="Oval 3" o:spid="_x0000_s1027" style="position:absolute;left:10860;top:14898;width:297;height:30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&#13;&#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3992xwAAAN8AAAAPAAAAZHJzL2Rvd25yZXYueG1sRI9Ba8JA&#13;&#10;FITvQv/D8gq9SN20i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KPf33bHAAAA3wAA&#13;&#10;AA8AAAAAAAAAAAAAAAAABwIAAGRycy9kb3ducmV2LnhtbFBLBQYAAAAAAwADALcAAAD7AgAAAAA=&#13;&#10;" filled="f" stroked="f"/>
                <w10:wrap anchorx="margin" anchory="margin"/>
              </v:group>
            </w:pict>
          </mc:Fallback>
        </mc:AlternateContent>
      </w:r>
    </w:p>
    <w:p w14:paraId="6F9C7C27" w14:textId="2ED12617" w:rsidR="00AE3A0E" w:rsidRPr="00AE3A0E" w:rsidRDefault="00AE3A0E" w:rsidP="002F14A9">
      <w:pPr>
        <w:pStyle w:val="Titre1"/>
        <w:numPr>
          <w:ilvl w:val="0"/>
          <w:numId w:val="19"/>
        </w:numPr>
      </w:pPr>
      <w:bookmarkStart w:id="0" w:name="_Toc527561770"/>
      <w:r>
        <w:t>Présentation du</w:t>
      </w:r>
      <w:r w:rsidRPr="00AE3A0E">
        <w:t xml:space="preserve"> projet</w:t>
      </w:r>
      <w:bookmarkEnd w:id="0"/>
    </w:p>
    <w:p w14:paraId="6153E75E" w14:textId="77777777" w:rsidR="003C773A" w:rsidRDefault="003C773A" w:rsidP="003C773A">
      <w:pPr>
        <w:jc w:val="both"/>
        <w:rPr>
          <w:color w:val="000000" w:themeColor="text1"/>
        </w:rPr>
      </w:pPr>
    </w:p>
    <w:p w14:paraId="6ADFDD15" w14:textId="04EE4CCF" w:rsidR="00AE3A0E" w:rsidRPr="003C773A" w:rsidRDefault="00AE3A0E" w:rsidP="00E12882">
      <w:pPr>
        <w:ind w:firstLine="720"/>
        <w:jc w:val="both"/>
        <w:rPr>
          <w:color w:val="000000" w:themeColor="text1"/>
        </w:rPr>
      </w:pPr>
      <w:r w:rsidRPr="003C773A">
        <w:rPr>
          <w:color w:val="000000" w:themeColor="text1"/>
        </w:rPr>
        <w:t xml:space="preserve">Notre </w:t>
      </w:r>
      <w:r w:rsidR="00F55718">
        <w:rPr>
          <w:color w:val="000000" w:themeColor="text1"/>
        </w:rPr>
        <w:t>équipe</w:t>
      </w:r>
      <w:r w:rsidRPr="003C773A">
        <w:rPr>
          <w:color w:val="000000" w:themeColor="text1"/>
        </w:rPr>
        <w:t xml:space="preserve"> </w:t>
      </w:r>
      <w:r w:rsidR="00F55718">
        <w:rPr>
          <w:color w:val="000000" w:themeColor="text1"/>
        </w:rPr>
        <w:t>aura pour but de travailler sur un projet de développement JAVA</w:t>
      </w:r>
      <w:r w:rsidRPr="003C773A">
        <w:rPr>
          <w:color w:val="000000" w:themeColor="text1"/>
        </w:rPr>
        <w:t xml:space="preserve"> </w:t>
      </w:r>
      <w:r w:rsidR="00F55718">
        <w:rPr>
          <w:color w:val="000000" w:themeColor="text1"/>
        </w:rPr>
        <w:t xml:space="preserve">et plus précisément sur le développement du jeu </w:t>
      </w:r>
      <w:proofErr w:type="spellStart"/>
      <w:r w:rsidR="00F55718">
        <w:rPr>
          <w:color w:val="000000" w:themeColor="text1"/>
        </w:rPr>
        <w:t>Domi’Nations</w:t>
      </w:r>
      <w:proofErr w:type="spellEnd"/>
      <w:r w:rsidR="00F55718">
        <w:rPr>
          <w:color w:val="000000" w:themeColor="text1"/>
        </w:rPr>
        <w:t xml:space="preserve">. </w:t>
      </w:r>
    </w:p>
    <w:p w14:paraId="0687AFF7" w14:textId="0D99109B" w:rsidR="003C773A" w:rsidRPr="003C773A" w:rsidRDefault="003C773A" w:rsidP="003C773A">
      <w:pPr>
        <w:jc w:val="both"/>
        <w:rPr>
          <w:color w:val="000000" w:themeColor="text1"/>
        </w:rPr>
      </w:pPr>
      <w:r>
        <w:rPr>
          <w:color w:val="000000" w:themeColor="text1"/>
        </w:rPr>
        <w:t xml:space="preserve">Ci-dessous un extrait du cahier des charges imposé </w:t>
      </w:r>
      <w:r w:rsidR="00F55718">
        <w:rPr>
          <w:color w:val="000000" w:themeColor="text1"/>
        </w:rPr>
        <w:t>par l’école</w:t>
      </w:r>
      <w:r>
        <w:rPr>
          <w:color w:val="000000" w:themeColor="text1"/>
        </w:rPr>
        <w:t> :</w:t>
      </w:r>
    </w:p>
    <w:p w14:paraId="1E76445D" w14:textId="672521F8" w:rsidR="00AE3A0E" w:rsidRDefault="00F55718" w:rsidP="00AE3A0E">
      <w:pPr>
        <w:rPr>
          <w:color w:val="000000" w:themeColor="text1"/>
        </w:rPr>
      </w:pPr>
      <w:r>
        <w:rPr>
          <w:noProof/>
        </w:rPr>
        <mc:AlternateContent>
          <mc:Choice Requires="wps">
            <w:drawing>
              <wp:anchor distT="0" distB="0" distL="114300" distR="114300" simplePos="0" relativeHeight="251666944" behindDoc="0" locked="0" layoutInCell="1" allowOverlap="1" wp14:anchorId="753AD309" wp14:editId="0D6EFC8A">
                <wp:simplePos x="0" y="0"/>
                <wp:positionH relativeFrom="page">
                  <wp:posOffset>889000</wp:posOffset>
                </wp:positionH>
                <wp:positionV relativeFrom="page">
                  <wp:posOffset>3556000</wp:posOffset>
                </wp:positionV>
                <wp:extent cx="5740400" cy="3479800"/>
                <wp:effectExtent l="38100" t="38100" r="38100" b="38100"/>
                <wp:wrapSquare wrapText="bothSides"/>
                <wp:docPr id="76" name="Forme automatiqu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0400" cy="3479800"/>
                        </a:xfrm>
                        <a:prstGeom prst="bracketPair">
                          <a:avLst>
                            <a:gd name="adj" fmla="val 15773"/>
                          </a:avLst>
                        </a:prstGeom>
                        <a:noFill/>
                        <a:ln w="76200">
                          <a:solidFill>
                            <a:srgbClr val="92D050"/>
                          </a:solidFill>
                          <a:round/>
                          <a:headEnd/>
                          <a:tailEnd/>
                        </a:ln>
                        <a:effectLst/>
                        <a:extLst/>
                      </wps:spPr>
                      <wps:txbx>
                        <w:txbxContent>
                          <w:p w14:paraId="3DB4839B" w14:textId="77777777" w:rsidR="00E9118A" w:rsidRDefault="00E9118A" w:rsidP="00F55718">
                            <w:pPr>
                              <w:spacing w:before="120" w:after="0" w:line="240" w:lineRule="auto"/>
                              <w:rPr>
                                <w:rFonts w:ascii="Open Sans" w:hAnsi="Open Sans"/>
                                <w:i/>
                                <w:color w:val="695D46"/>
                              </w:rPr>
                            </w:pPr>
                            <w:r w:rsidRPr="00F55718">
                              <w:rPr>
                                <w:rFonts w:ascii="Open Sans" w:hAnsi="Open Sans"/>
                                <w:i/>
                                <w:color w:val="695D46"/>
                              </w:rPr>
                              <w:t>—  </w:t>
                            </w:r>
                            <w:proofErr w:type="spellStart"/>
                            <w:r w:rsidRPr="00F55718">
                              <w:rPr>
                                <w:rFonts w:ascii="Open Sans" w:hAnsi="Open Sans"/>
                                <w:i/>
                                <w:color w:val="695D46"/>
                              </w:rPr>
                              <w:t>Développement</w:t>
                            </w:r>
                            <w:proofErr w:type="spellEnd"/>
                            <w:r w:rsidRPr="00F55718">
                              <w:rPr>
                                <w:rFonts w:ascii="Open Sans" w:hAnsi="Open Sans"/>
                                <w:i/>
                                <w:color w:val="695D46"/>
                              </w:rPr>
                              <w:t xml:space="preserve"> de l’interface graphique rendant le jeu jouable pour 2 à 4 joueurs humains en tour par tour.</w:t>
                            </w:r>
                          </w:p>
                          <w:p w14:paraId="06D5773A" w14:textId="181A22C4" w:rsidR="00E9118A" w:rsidRPr="00F55718" w:rsidRDefault="00E9118A" w:rsidP="00F55718">
                            <w:pPr>
                              <w:spacing w:before="120" w:after="0" w:line="240" w:lineRule="auto"/>
                              <w:rPr>
                                <w:rFonts w:ascii="Open Sans" w:eastAsia="Times New Roman" w:hAnsi="Open Sans" w:cs="Times New Roman"/>
                                <w:i/>
                                <w:color w:val="695D46"/>
                                <w:sz w:val="22"/>
                                <w:szCs w:val="22"/>
                              </w:rPr>
                            </w:pPr>
                            <w:r w:rsidRPr="00F55718">
                              <w:rPr>
                                <w:rFonts w:ascii="Open Sans" w:hAnsi="Open Sans"/>
                                <w:i/>
                                <w:color w:val="695D46"/>
                              </w:rPr>
                              <w:t>—  </w:t>
                            </w:r>
                            <w:proofErr w:type="spellStart"/>
                            <w:r w:rsidRPr="00F55718">
                              <w:rPr>
                                <w:rFonts w:ascii="Open Sans" w:hAnsi="Open Sans"/>
                                <w:i/>
                                <w:color w:val="695D46"/>
                              </w:rPr>
                              <w:t>Récupération</w:t>
                            </w:r>
                            <w:proofErr w:type="spellEnd"/>
                            <w:r w:rsidRPr="00F55718">
                              <w:rPr>
                                <w:rFonts w:ascii="Open Sans" w:hAnsi="Open Sans"/>
                                <w:i/>
                                <w:color w:val="695D46"/>
                              </w:rPr>
                              <w:t xml:space="preserve"> des dominos à partir d’un fichier qui vous sera fourni. </w:t>
                            </w:r>
                          </w:p>
                          <w:p w14:paraId="5EA1CA9E" w14:textId="2C3D290C" w:rsidR="00E9118A" w:rsidRPr="00F55718" w:rsidRDefault="00E9118A" w:rsidP="00F55718">
                            <w:pPr>
                              <w:pStyle w:val="NormalWeb"/>
                              <w:rPr>
                                <w:rFonts w:ascii="Open Sans" w:hAnsi="Open Sans"/>
                                <w:i/>
                                <w:color w:val="695D46"/>
                                <w:szCs w:val="20"/>
                              </w:rPr>
                            </w:pPr>
                            <w:r w:rsidRPr="00F55718">
                              <w:rPr>
                                <w:rFonts w:ascii="Open Sans" w:hAnsi="Open Sans"/>
                                <w:i/>
                                <w:color w:val="695D46"/>
                                <w:szCs w:val="20"/>
                              </w:rPr>
                              <w:t>—  </w:t>
                            </w:r>
                            <w:proofErr w:type="spellStart"/>
                            <w:r w:rsidRPr="00F55718">
                              <w:rPr>
                                <w:rFonts w:ascii="Open Sans" w:hAnsi="Open Sans"/>
                                <w:i/>
                                <w:color w:val="695D46"/>
                                <w:szCs w:val="20"/>
                              </w:rPr>
                              <w:t>Implémentation</w:t>
                            </w:r>
                            <w:proofErr w:type="spellEnd"/>
                            <w:r w:rsidRPr="00F55718">
                              <w:rPr>
                                <w:rFonts w:ascii="Open Sans" w:hAnsi="Open Sans"/>
                                <w:i/>
                                <w:color w:val="695D46"/>
                                <w:szCs w:val="20"/>
                              </w:rPr>
                              <w:t xml:space="preserve"> des </w:t>
                            </w:r>
                            <w:proofErr w:type="spellStart"/>
                            <w:r w:rsidRPr="00F55718">
                              <w:rPr>
                                <w:rFonts w:ascii="Open Sans" w:hAnsi="Open Sans"/>
                                <w:i/>
                                <w:color w:val="695D46"/>
                                <w:szCs w:val="20"/>
                              </w:rPr>
                              <w:t>fonctionnalités</w:t>
                            </w:r>
                            <w:proofErr w:type="spellEnd"/>
                            <w:r w:rsidRPr="00F55718">
                              <w:rPr>
                                <w:rFonts w:ascii="Open Sans" w:hAnsi="Open Sans"/>
                                <w:i/>
                                <w:color w:val="695D46"/>
                                <w:szCs w:val="20"/>
                              </w:rPr>
                              <w:t xml:space="preserve"> de base (voir Section 3) : </w:t>
                            </w:r>
                            <w:proofErr w:type="spellStart"/>
                            <w:r w:rsidRPr="00F55718">
                              <w:rPr>
                                <w:rFonts w:ascii="Open Sans" w:hAnsi="Open Sans"/>
                                <w:i/>
                                <w:color w:val="695D46"/>
                                <w:szCs w:val="20"/>
                              </w:rPr>
                              <w:t>initiali</w:t>
                            </w:r>
                            <w:proofErr w:type="spellEnd"/>
                            <w:r w:rsidRPr="00F55718">
                              <w:rPr>
                                <w:rFonts w:ascii="Open Sans" w:hAnsi="Open Sans"/>
                                <w:i/>
                                <w:color w:val="695D46"/>
                                <w:szCs w:val="20"/>
                              </w:rPr>
                              <w:t xml:space="preserve">- </w:t>
                            </w:r>
                            <w:proofErr w:type="spellStart"/>
                            <w:r w:rsidRPr="00F55718">
                              <w:rPr>
                                <w:rFonts w:ascii="Open Sans" w:hAnsi="Open Sans"/>
                                <w:i/>
                                <w:color w:val="695D46"/>
                                <w:szCs w:val="20"/>
                              </w:rPr>
                              <w:t>sation</w:t>
                            </w:r>
                            <w:proofErr w:type="spellEnd"/>
                            <w:r w:rsidRPr="00F55718">
                              <w:rPr>
                                <w:rFonts w:ascii="Open Sans" w:hAnsi="Open Sans"/>
                                <w:i/>
                                <w:color w:val="695D46"/>
                                <w:szCs w:val="20"/>
                              </w:rPr>
                              <w:t xml:space="preserve"> du jeu, tours de jeu, calcul des points, et identification du/des</w:t>
                            </w:r>
                            <w:r>
                              <w:rPr>
                                <w:rFonts w:ascii="Open Sans" w:hAnsi="Open Sans"/>
                                <w:i/>
                                <w:color w:val="695D46"/>
                                <w:szCs w:val="20"/>
                              </w:rPr>
                              <w:t xml:space="preserve"> </w:t>
                            </w:r>
                            <w:r w:rsidRPr="00F55718">
                              <w:rPr>
                                <w:rFonts w:ascii="Open Sans" w:hAnsi="Open Sans"/>
                                <w:i/>
                                <w:color w:val="695D46"/>
                                <w:szCs w:val="20"/>
                              </w:rPr>
                              <w:t xml:space="preserve">vainqueur(s). </w:t>
                            </w:r>
                          </w:p>
                          <w:p w14:paraId="7FE6E5A3" w14:textId="77777777" w:rsidR="00E9118A" w:rsidRPr="00F55718" w:rsidRDefault="00E9118A" w:rsidP="00F55718">
                            <w:pPr>
                              <w:pStyle w:val="NormalWeb"/>
                              <w:rPr>
                                <w:rFonts w:ascii="Open Sans" w:hAnsi="Open Sans"/>
                                <w:i/>
                                <w:color w:val="695D46"/>
                                <w:szCs w:val="20"/>
                              </w:rPr>
                            </w:pPr>
                            <w:r w:rsidRPr="00F55718">
                              <w:rPr>
                                <w:rFonts w:ascii="Open Sans" w:hAnsi="Open Sans"/>
                                <w:i/>
                                <w:color w:val="695D46"/>
                                <w:szCs w:val="20"/>
                              </w:rPr>
                              <w:t>—  </w:t>
                            </w:r>
                            <w:proofErr w:type="spellStart"/>
                            <w:r w:rsidRPr="00F55718">
                              <w:rPr>
                                <w:rFonts w:ascii="Open Sans" w:hAnsi="Open Sans"/>
                                <w:i/>
                                <w:color w:val="695D46"/>
                                <w:szCs w:val="20"/>
                              </w:rPr>
                              <w:t>Implémentation</w:t>
                            </w:r>
                            <w:proofErr w:type="spellEnd"/>
                            <w:r w:rsidRPr="00F55718">
                              <w:rPr>
                                <w:rFonts w:ascii="Open Sans" w:hAnsi="Open Sans"/>
                                <w:i/>
                                <w:color w:val="695D46"/>
                                <w:szCs w:val="20"/>
                              </w:rPr>
                              <w:t xml:space="preserve"> d’une IA capable de jouer selon les </w:t>
                            </w:r>
                            <w:proofErr w:type="spellStart"/>
                            <w:r w:rsidRPr="00F55718">
                              <w:rPr>
                                <w:rFonts w:ascii="Open Sans" w:hAnsi="Open Sans"/>
                                <w:i/>
                                <w:color w:val="695D46"/>
                                <w:szCs w:val="20"/>
                              </w:rPr>
                              <w:t>règles</w:t>
                            </w:r>
                            <w:proofErr w:type="spellEnd"/>
                            <w:r w:rsidRPr="00F55718">
                              <w:rPr>
                                <w:rFonts w:ascii="Open Sans" w:hAnsi="Open Sans"/>
                                <w:i/>
                                <w:color w:val="695D46"/>
                                <w:szCs w:val="20"/>
                              </w:rPr>
                              <w:t xml:space="preserve"> du jeu. </w:t>
                            </w:r>
                          </w:p>
                          <w:p w14:paraId="44A2DC2B" w14:textId="07F2B481" w:rsidR="00E9118A" w:rsidRPr="00F55718" w:rsidRDefault="00E9118A" w:rsidP="00F55718">
                            <w:pPr>
                              <w:pStyle w:val="NormalWeb"/>
                              <w:rPr>
                                <w:rFonts w:ascii="Open Sans" w:hAnsi="Open Sans"/>
                                <w:i/>
                                <w:color w:val="695D46"/>
                                <w:szCs w:val="20"/>
                              </w:rPr>
                            </w:pPr>
                            <w:r w:rsidRPr="00F55718">
                              <w:rPr>
                                <w:rFonts w:ascii="Open Sans" w:hAnsi="Open Sans"/>
                                <w:i/>
                                <w:color w:val="695D46"/>
                                <w:szCs w:val="20"/>
                              </w:rPr>
                              <w:t>—  </w:t>
                            </w:r>
                            <w:proofErr w:type="spellStart"/>
                            <w:r w:rsidRPr="00F55718">
                              <w:rPr>
                                <w:rFonts w:ascii="Open Sans" w:hAnsi="Open Sans"/>
                                <w:i/>
                                <w:color w:val="695D46"/>
                                <w:szCs w:val="20"/>
                              </w:rPr>
                              <w:t>Rédaction</w:t>
                            </w:r>
                            <w:proofErr w:type="spellEnd"/>
                            <w:r w:rsidRPr="00F55718">
                              <w:rPr>
                                <w:rFonts w:ascii="Open Sans" w:hAnsi="Open Sans"/>
                                <w:i/>
                                <w:color w:val="695D46"/>
                                <w:szCs w:val="20"/>
                              </w:rPr>
                              <w:t xml:space="preserve"> d’un document technique reprenant la conception de votre programme, les </w:t>
                            </w:r>
                            <w:proofErr w:type="spellStart"/>
                            <w:r w:rsidRPr="00F55718">
                              <w:rPr>
                                <w:rFonts w:ascii="Open Sans" w:hAnsi="Open Sans"/>
                                <w:i/>
                                <w:color w:val="695D46"/>
                                <w:szCs w:val="20"/>
                              </w:rPr>
                              <w:t>différents</w:t>
                            </w:r>
                            <w:proofErr w:type="spellEnd"/>
                            <w:r w:rsidRPr="00F55718">
                              <w:rPr>
                                <w:rFonts w:ascii="Open Sans" w:hAnsi="Open Sans"/>
                                <w:i/>
                                <w:color w:val="695D46"/>
                                <w:szCs w:val="20"/>
                              </w:rPr>
                              <w:t xml:space="preserve"> </w:t>
                            </w:r>
                            <w:proofErr w:type="spellStart"/>
                            <w:r w:rsidRPr="00F55718">
                              <w:rPr>
                                <w:rFonts w:ascii="Open Sans" w:hAnsi="Open Sans"/>
                                <w:i/>
                                <w:color w:val="695D46"/>
                                <w:szCs w:val="20"/>
                              </w:rPr>
                              <w:t>modèles</w:t>
                            </w:r>
                            <w:proofErr w:type="spellEnd"/>
                            <w:r w:rsidRPr="00F55718">
                              <w:rPr>
                                <w:rFonts w:ascii="Open Sans" w:hAnsi="Open Sans"/>
                                <w:i/>
                                <w:color w:val="695D46"/>
                                <w:szCs w:val="20"/>
                              </w:rPr>
                              <w:t xml:space="preserve"> de </w:t>
                            </w:r>
                            <w:proofErr w:type="spellStart"/>
                            <w:r w:rsidRPr="00F55718">
                              <w:rPr>
                                <w:rFonts w:ascii="Open Sans" w:hAnsi="Open Sans"/>
                                <w:i/>
                                <w:color w:val="695D46"/>
                                <w:szCs w:val="20"/>
                              </w:rPr>
                              <w:t>données</w:t>
                            </w:r>
                            <w:proofErr w:type="spellEnd"/>
                            <w:r w:rsidRPr="00F55718">
                              <w:rPr>
                                <w:rFonts w:ascii="Open Sans" w:hAnsi="Open Sans"/>
                                <w:i/>
                                <w:color w:val="695D46"/>
                                <w:szCs w:val="20"/>
                              </w:rPr>
                              <w:t xml:space="preserve"> </w:t>
                            </w:r>
                            <w:proofErr w:type="spellStart"/>
                            <w:r w:rsidRPr="00F55718">
                              <w:rPr>
                                <w:rFonts w:ascii="Open Sans" w:hAnsi="Open Sans"/>
                                <w:i/>
                                <w:color w:val="695D46"/>
                                <w:szCs w:val="20"/>
                              </w:rPr>
                              <w:t>utilisés</w:t>
                            </w:r>
                            <w:proofErr w:type="spellEnd"/>
                            <w:r w:rsidRPr="00F55718">
                              <w:rPr>
                                <w:rFonts w:ascii="Open Sans" w:hAnsi="Open Sans"/>
                                <w:i/>
                                <w:color w:val="695D46"/>
                                <w:szCs w:val="20"/>
                              </w:rPr>
                              <w:t xml:space="preserve">, et un manuel d’utilisation de votre projet. </w:t>
                            </w:r>
                          </w:p>
                          <w:p w14:paraId="784A88FD" w14:textId="05037C27" w:rsidR="00E9118A" w:rsidRPr="003C773A" w:rsidRDefault="00E9118A">
                            <w:pPr>
                              <w:spacing w:after="100"/>
                              <w:rPr>
                                <w:i/>
                                <w:color w:val="E65B01" w:themeColor="accent1" w:themeShade="BF"/>
                                <w:sz w:val="28"/>
                                <w:szCs w:val="28"/>
                              </w:rPr>
                            </w:pP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53AD30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Forme automatique 36" o:spid="_x0000_s1028" type="#_x0000_t185" style="position:absolute;margin-left:70pt;margin-top:280pt;width:452pt;height:274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" adj="3407" strokecolor="#92d050" strokeweight="6pt">
                <v:textbox inset="14.4pt,18pt,10.8pt,18pt">
                  <w:txbxContent>
                    <w:p w14:paraId="3DB4839B" w14:textId="77777777" w:rsidR="00E9118A" w:rsidRDefault="00E9118A" w:rsidP="00F55718">
                      <w:pPr>
                        <w:spacing w:before="120" w:after="0" w:line="240" w:lineRule="auto"/>
                        <w:rPr>
                          <w:rFonts w:ascii="Open Sans" w:hAnsi="Open Sans"/>
                          <w:i/>
                          <w:color w:val="695D46"/>
                        </w:rPr>
                      </w:pPr>
                      <w:r w:rsidRPr="00F55718">
                        <w:rPr>
                          <w:rFonts w:ascii="Open Sans" w:hAnsi="Open Sans"/>
                          <w:i/>
                          <w:color w:val="695D46"/>
                        </w:rPr>
                        <w:t>—  </w:t>
                      </w:r>
                      <w:proofErr w:type="spellStart"/>
                      <w:r w:rsidRPr="00F55718">
                        <w:rPr>
                          <w:rFonts w:ascii="Open Sans" w:hAnsi="Open Sans"/>
                          <w:i/>
                          <w:color w:val="695D46"/>
                        </w:rPr>
                        <w:t>Développement</w:t>
                      </w:r>
                      <w:proofErr w:type="spellEnd"/>
                      <w:r w:rsidRPr="00F55718">
                        <w:rPr>
                          <w:rFonts w:ascii="Open Sans" w:hAnsi="Open Sans"/>
                          <w:i/>
                          <w:color w:val="695D46"/>
                        </w:rPr>
                        <w:t xml:space="preserve"> de l’interface graphique rendant le jeu jouable pour 2 à 4 joueurs humains en tour par tour.</w:t>
                      </w:r>
                    </w:p>
                    <w:p w14:paraId="06D5773A" w14:textId="181A22C4" w:rsidR="00E9118A" w:rsidRPr="00F55718" w:rsidRDefault="00E9118A" w:rsidP="00F55718">
                      <w:pPr>
                        <w:spacing w:before="120" w:after="0" w:line="240" w:lineRule="auto"/>
                        <w:rPr>
                          <w:rFonts w:ascii="Open Sans" w:eastAsia="Times New Roman" w:hAnsi="Open Sans" w:cs="Times New Roman"/>
                          <w:i/>
                          <w:color w:val="695D46"/>
                          <w:sz w:val="22"/>
                          <w:szCs w:val="22"/>
                        </w:rPr>
                      </w:pPr>
                      <w:r w:rsidRPr="00F55718">
                        <w:rPr>
                          <w:rFonts w:ascii="Open Sans" w:hAnsi="Open Sans"/>
                          <w:i/>
                          <w:color w:val="695D46"/>
                        </w:rPr>
                        <w:t>—  </w:t>
                      </w:r>
                      <w:proofErr w:type="spellStart"/>
                      <w:r w:rsidRPr="00F55718">
                        <w:rPr>
                          <w:rFonts w:ascii="Open Sans" w:hAnsi="Open Sans"/>
                          <w:i/>
                          <w:color w:val="695D46"/>
                        </w:rPr>
                        <w:t>Récupération</w:t>
                      </w:r>
                      <w:proofErr w:type="spellEnd"/>
                      <w:r w:rsidRPr="00F55718">
                        <w:rPr>
                          <w:rFonts w:ascii="Open Sans" w:hAnsi="Open Sans"/>
                          <w:i/>
                          <w:color w:val="695D46"/>
                        </w:rPr>
                        <w:t xml:space="preserve"> des dominos à partir d’un fichier qui vous sera fourni. </w:t>
                      </w:r>
                    </w:p>
                    <w:p w14:paraId="5EA1CA9E" w14:textId="2C3D290C" w:rsidR="00E9118A" w:rsidRPr="00F55718" w:rsidRDefault="00E9118A" w:rsidP="00F55718">
                      <w:pPr>
                        <w:pStyle w:val="NormalWeb"/>
                        <w:rPr>
                          <w:rFonts w:ascii="Open Sans" w:hAnsi="Open Sans"/>
                          <w:i/>
                          <w:color w:val="695D46"/>
                          <w:szCs w:val="20"/>
                        </w:rPr>
                      </w:pPr>
                      <w:r w:rsidRPr="00F55718">
                        <w:rPr>
                          <w:rFonts w:ascii="Open Sans" w:hAnsi="Open Sans"/>
                          <w:i/>
                          <w:color w:val="695D46"/>
                          <w:szCs w:val="20"/>
                        </w:rPr>
                        <w:t>—  </w:t>
                      </w:r>
                      <w:proofErr w:type="spellStart"/>
                      <w:r w:rsidRPr="00F55718">
                        <w:rPr>
                          <w:rFonts w:ascii="Open Sans" w:hAnsi="Open Sans"/>
                          <w:i/>
                          <w:color w:val="695D46"/>
                          <w:szCs w:val="20"/>
                        </w:rPr>
                        <w:t>Implémentation</w:t>
                      </w:r>
                      <w:proofErr w:type="spellEnd"/>
                      <w:r w:rsidRPr="00F55718">
                        <w:rPr>
                          <w:rFonts w:ascii="Open Sans" w:hAnsi="Open Sans"/>
                          <w:i/>
                          <w:color w:val="695D46"/>
                          <w:szCs w:val="20"/>
                        </w:rPr>
                        <w:t xml:space="preserve"> des </w:t>
                      </w:r>
                      <w:proofErr w:type="spellStart"/>
                      <w:r w:rsidRPr="00F55718">
                        <w:rPr>
                          <w:rFonts w:ascii="Open Sans" w:hAnsi="Open Sans"/>
                          <w:i/>
                          <w:color w:val="695D46"/>
                          <w:szCs w:val="20"/>
                        </w:rPr>
                        <w:t>fonctionnalités</w:t>
                      </w:r>
                      <w:proofErr w:type="spellEnd"/>
                      <w:r w:rsidRPr="00F55718">
                        <w:rPr>
                          <w:rFonts w:ascii="Open Sans" w:hAnsi="Open Sans"/>
                          <w:i/>
                          <w:color w:val="695D46"/>
                          <w:szCs w:val="20"/>
                        </w:rPr>
                        <w:t xml:space="preserve"> de base (voir Section 3) : </w:t>
                      </w:r>
                      <w:proofErr w:type="spellStart"/>
                      <w:r w:rsidRPr="00F55718">
                        <w:rPr>
                          <w:rFonts w:ascii="Open Sans" w:hAnsi="Open Sans"/>
                          <w:i/>
                          <w:color w:val="695D46"/>
                          <w:szCs w:val="20"/>
                        </w:rPr>
                        <w:t>initiali</w:t>
                      </w:r>
                      <w:proofErr w:type="spellEnd"/>
                      <w:r w:rsidRPr="00F55718">
                        <w:rPr>
                          <w:rFonts w:ascii="Open Sans" w:hAnsi="Open Sans"/>
                          <w:i/>
                          <w:color w:val="695D46"/>
                          <w:szCs w:val="20"/>
                        </w:rPr>
                        <w:t xml:space="preserve">- </w:t>
                      </w:r>
                      <w:proofErr w:type="spellStart"/>
                      <w:r w:rsidRPr="00F55718">
                        <w:rPr>
                          <w:rFonts w:ascii="Open Sans" w:hAnsi="Open Sans"/>
                          <w:i/>
                          <w:color w:val="695D46"/>
                          <w:szCs w:val="20"/>
                        </w:rPr>
                        <w:t>sation</w:t>
                      </w:r>
                      <w:proofErr w:type="spellEnd"/>
                      <w:r w:rsidRPr="00F55718">
                        <w:rPr>
                          <w:rFonts w:ascii="Open Sans" w:hAnsi="Open Sans"/>
                          <w:i/>
                          <w:color w:val="695D46"/>
                          <w:szCs w:val="20"/>
                        </w:rPr>
                        <w:t xml:space="preserve"> du jeu, tours de jeu, calcul des points, et identification du/des</w:t>
                      </w:r>
                      <w:r>
                        <w:rPr>
                          <w:rFonts w:ascii="Open Sans" w:hAnsi="Open Sans"/>
                          <w:i/>
                          <w:color w:val="695D46"/>
                          <w:szCs w:val="20"/>
                        </w:rPr>
                        <w:t xml:space="preserve"> </w:t>
                      </w:r>
                      <w:r w:rsidRPr="00F55718">
                        <w:rPr>
                          <w:rFonts w:ascii="Open Sans" w:hAnsi="Open Sans"/>
                          <w:i/>
                          <w:color w:val="695D46"/>
                          <w:szCs w:val="20"/>
                        </w:rPr>
                        <w:t xml:space="preserve">vainqueur(s). </w:t>
                      </w:r>
                    </w:p>
                    <w:p w14:paraId="7FE6E5A3" w14:textId="77777777" w:rsidR="00E9118A" w:rsidRPr="00F55718" w:rsidRDefault="00E9118A" w:rsidP="00F55718">
                      <w:pPr>
                        <w:pStyle w:val="NormalWeb"/>
                        <w:rPr>
                          <w:rFonts w:ascii="Open Sans" w:hAnsi="Open Sans"/>
                          <w:i/>
                          <w:color w:val="695D46"/>
                          <w:szCs w:val="20"/>
                        </w:rPr>
                      </w:pPr>
                      <w:r w:rsidRPr="00F55718">
                        <w:rPr>
                          <w:rFonts w:ascii="Open Sans" w:hAnsi="Open Sans"/>
                          <w:i/>
                          <w:color w:val="695D46"/>
                          <w:szCs w:val="20"/>
                        </w:rPr>
                        <w:t>—  </w:t>
                      </w:r>
                      <w:proofErr w:type="spellStart"/>
                      <w:r w:rsidRPr="00F55718">
                        <w:rPr>
                          <w:rFonts w:ascii="Open Sans" w:hAnsi="Open Sans"/>
                          <w:i/>
                          <w:color w:val="695D46"/>
                          <w:szCs w:val="20"/>
                        </w:rPr>
                        <w:t>Implémentation</w:t>
                      </w:r>
                      <w:proofErr w:type="spellEnd"/>
                      <w:r w:rsidRPr="00F55718">
                        <w:rPr>
                          <w:rFonts w:ascii="Open Sans" w:hAnsi="Open Sans"/>
                          <w:i/>
                          <w:color w:val="695D46"/>
                          <w:szCs w:val="20"/>
                        </w:rPr>
                        <w:t xml:space="preserve"> d’une IA capable de jouer selon les </w:t>
                      </w:r>
                      <w:proofErr w:type="spellStart"/>
                      <w:r w:rsidRPr="00F55718">
                        <w:rPr>
                          <w:rFonts w:ascii="Open Sans" w:hAnsi="Open Sans"/>
                          <w:i/>
                          <w:color w:val="695D46"/>
                          <w:szCs w:val="20"/>
                        </w:rPr>
                        <w:t>règles</w:t>
                      </w:r>
                      <w:proofErr w:type="spellEnd"/>
                      <w:r w:rsidRPr="00F55718">
                        <w:rPr>
                          <w:rFonts w:ascii="Open Sans" w:hAnsi="Open Sans"/>
                          <w:i/>
                          <w:color w:val="695D46"/>
                          <w:szCs w:val="20"/>
                        </w:rPr>
                        <w:t xml:space="preserve"> du jeu. </w:t>
                      </w:r>
                    </w:p>
                    <w:p w14:paraId="44A2DC2B" w14:textId="07F2B481" w:rsidR="00E9118A" w:rsidRPr="00F55718" w:rsidRDefault="00E9118A" w:rsidP="00F55718">
                      <w:pPr>
                        <w:pStyle w:val="NormalWeb"/>
                        <w:rPr>
                          <w:rFonts w:ascii="Open Sans" w:hAnsi="Open Sans"/>
                          <w:i/>
                          <w:color w:val="695D46"/>
                          <w:szCs w:val="20"/>
                        </w:rPr>
                      </w:pPr>
                      <w:r w:rsidRPr="00F55718">
                        <w:rPr>
                          <w:rFonts w:ascii="Open Sans" w:hAnsi="Open Sans"/>
                          <w:i/>
                          <w:color w:val="695D46"/>
                          <w:szCs w:val="20"/>
                        </w:rPr>
                        <w:t>—  </w:t>
                      </w:r>
                      <w:proofErr w:type="spellStart"/>
                      <w:r w:rsidRPr="00F55718">
                        <w:rPr>
                          <w:rFonts w:ascii="Open Sans" w:hAnsi="Open Sans"/>
                          <w:i/>
                          <w:color w:val="695D46"/>
                          <w:szCs w:val="20"/>
                        </w:rPr>
                        <w:t>Rédaction</w:t>
                      </w:r>
                      <w:proofErr w:type="spellEnd"/>
                      <w:r w:rsidRPr="00F55718">
                        <w:rPr>
                          <w:rFonts w:ascii="Open Sans" w:hAnsi="Open Sans"/>
                          <w:i/>
                          <w:color w:val="695D46"/>
                          <w:szCs w:val="20"/>
                        </w:rPr>
                        <w:t xml:space="preserve"> d’un document technique reprenant la conception de votre programme, les </w:t>
                      </w:r>
                      <w:proofErr w:type="spellStart"/>
                      <w:r w:rsidRPr="00F55718">
                        <w:rPr>
                          <w:rFonts w:ascii="Open Sans" w:hAnsi="Open Sans"/>
                          <w:i/>
                          <w:color w:val="695D46"/>
                          <w:szCs w:val="20"/>
                        </w:rPr>
                        <w:t>différents</w:t>
                      </w:r>
                      <w:proofErr w:type="spellEnd"/>
                      <w:r w:rsidRPr="00F55718">
                        <w:rPr>
                          <w:rFonts w:ascii="Open Sans" w:hAnsi="Open Sans"/>
                          <w:i/>
                          <w:color w:val="695D46"/>
                          <w:szCs w:val="20"/>
                        </w:rPr>
                        <w:t xml:space="preserve"> </w:t>
                      </w:r>
                      <w:proofErr w:type="spellStart"/>
                      <w:r w:rsidRPr="00F55718">
                        <w:rPr>
                          <w:rFonts w:ascii="Open Sans" w:hAnsi="Open Sans"/>
                          <w:i/>
                          <w:color w:val="695D46"/>
                          <w:szCs w:val="20"/>
                        </w:rPr>
                        <w:t>modèles</w:t>
                      </w:r>
                      <w:proofErr w:type="spellEnd"/>
                      <w:r w:rsidRPr="00F55718">
                        <w:rPr>
                          <w:rFonts w:ascii="Open Sans" w:hAnsi="Open Sans"/>
                          <w:i/>
                          <w:color w:val="695D46"/>
                          <w:szCs w:val="20"/>
                        </w:rPr>
                        <w:t xml:space="preserve"> de </w:t>
                      </w:r>
                      <w:proofErr w:type="spellStart"/>
                      <w:r w:rsidRPr="00F55718">
                        <w:rPr>
                          <w:rFonts w:ascii="Open Sans" w:hAnsi="Open Sans"/>
                          <w:i/>
                          <w:color w:val="695D46"/>
                          <w:szCs w:val="20"/>
                        </w:rPr>
                        <w:t>données</w:t>
                      </w:r>
                      <w:proofErr w:type="spellEnd"/>
                      <w:r w:rsidRPr="00F55718">
                        <w:rPr>
                          <w:rFonts w:ascii="Open Sans" w:hAnsi="Open Sans"/>
                          <w:i/>
                          <w:color w:val="695D46"/>
                          <w:szCs w:val="20"/>
                        </w:rPr>
                        <w:t xml:space="preserve"> </w:t>
                      </w:r>
                      <w:proofErr w:type="spellStart"/>
                      <w:r w:rsidRPr="00F55718">
                        <w:rPr>
                          <w:rFonts w:ascii="Open Sans" w:hAnsi="Open Sans"/>
                          <w:i/>
                          <w:color w:val="695D46"/>
                          <w:szCs w:val="20"/>
                        </w:rPr>
                        <w:t>utilisés</w:t>
                      </w:r>
                      <w:proofErr w:type="spellEnd"/>
                      <w:r w:rsidRPr="00F55718">
                        <w:rPr>
                          <w:rFonts w:ascii="Open Sans" w:hAnsi="Open Sans"/>
                          <w:i/>
                          <w:color w:val="695D46"/>
                          <w:szCs w:val="20"/>
                        </w:rPr>
                        <w:t xml:space="preserve">, et un manuel d’utilisation de votre projet. </w:t>
                      </w:r>
                    </w:p>
                    <w:p w14:paraId="784A88FD" w14:textId="05037C27" w:rsidR="00E9118A" w:rsidRPr="003C773A" w:rsidRDefault="00E9118A">
                      <w:pPr>
                        <w:spacing w:after="100"/>
                        <w:rPr>
                          <w:i/>
                          <w:color w:val="E65B01" w:themeColor="accent1" w:themeShade="BF"/>
                          <w:sz w:val="28"/>
                          <w:szCs w:val="28"/>
                        </w:rPr>
                      </w:pPr>
                    </w:p>
                  </w:txbxContent>
                </v:textbox>
                <w10:wrap type="square" anchorx="page" anchory="page"/>
              </v:shape>
            </w:pict>
          </mc:Fallback>
        </mc:AlternateContent>
      </w:r>
    </w:p>
    <w:p w14:paraId="6294AE03" w14:textId="59F6683F" w:rsidR="003C773A" w:rsidRPr="000C5265" w:rsidRDefault="003C773A">
      <w:pPr>
        <w:rPr>
          <w:rFonts w:asciiTheme="majorHAnsi" w:hAnsiTheme="majorHAnsi"/>
          <w:smallCaps/>
          <w:color w:val="0070C0"/>
          <w:spacing w:val="5"/>
          <w:sz w:val="32"/>
          <w:szCs w:val="32"/>
        </w:rPr>
      </w:pPr>
    </w:p>
    <w:p w14:paraId="7CE4A6D1" w14:textId="3226D5C2" w:rsidR="003C773A" w:rsidRPr="00AE3A0E" w:rsidRDefault="00F55718" w:rsidP="00076185">
      <w:pPr>
        <w:pStyle w:val="Titre1"/>
        <w:numPr>
          <w:ilvl w:val="0"/>
          <w:numId w:val="19"/>
        </w:numPr>
      </w:pPr>
      <w:bookmarkStart w:id="1" w:name="_Toc527561771"/>
      <w:r>
        <w:t>Le déroulement</w:t>
      </w:r>
      <w:r w:rsidR="003C773A" w:rsidRPr="00AE3A0E">
        <w:t xml:space="preserve"> d</w:t>
      </w:r>
      <w:r>
        <w:t>’une</w:t>
      </w:r>
      <w:r w:rsidR="003C773A" w:rsidRPr="00AE3A0E">
        <w:t xml:space="preserve"> p</w:t>
      </w:r>
      <w:bookmarkEnd w:id="1"/>
      <w:r>
        <w:t>artie</w:t>
      </w:r>
      <w:r w:rsidR="00E9118A">
        <w:t xml:space="preserve"> à 4 joueurs</w:t>
      </w:r>
    </w:p>
    <w:p w14:paraId="0BEBE30D" w14:textId="62AE5413" w:rsidR="00402DCF" w:rsidRDefault="00402DCF" w:rsidP="00F55718">
      <w:pPr>
        <w:rPr>
          <w:color w:val="000000" w:themeColor="text1"/>
        </w:rPr>
      </w:pPr>
    </w:p>
    <w:p w14:paraId="54DC4042" w14:textId="16E3338B" w:rsidR="00F55718" w:rsidRPr="00E96A14" w:rsidRDefault="00F55718" w:rsidP="00F55718">
      <w:pPr>
        <w:rPr>
          <w:b/>
          <w:color w:val="000000" w:themeColor="text1"/>
        </w:rPr>
      </w:pPr>
      <w:r w:rsidRPr="00E96A14">
        <w:rPr>
          <w:b/>
          <w:color w:val="000000" w:themeColor="text1"/>
        </w:rPr>
        <w:t>PRÉPARATION DU JEU :</w:t>
      </w:r>
    </w:p>
    <w:p w14:paraId="253D1A96" w14:textId="67161CE2" w:rsidR="00E9118A" w:rsidRDefault="00E9118A" w:rsidP="00E9118A">
      <w:pPr>
        <w:pStyle w:val="Paragraphedeliste"/>
        <w:numPr>
          <w:ilvl w:val="0"/>
          <w:numId w:val="46"/>
        </w:numPr>
        <w:rPr>
          <w:color w:val="000000" w:themeColor="text1"/>
        </w:rPr>
      </w:pPr>
      <w:r>
        <w:rPr>
          <w:color w:val="000000" w:themeColor="text1"/>
        </w:rPr>
        <w:t>4 dominos de départ positionnés au centre</w:t>
      </w:r>
    </w:p>
    <w:p w14:paraId="2F1B5999" w14:textId="77777777" w:rsidR="00E9118A" w:rsidRDefault="00E9118A" w:rsidP="00E9118A">
      <w:pPr>
        <w:pStyle w:val="Paragraphedeliste"/>
        <w:numPr>
          <w:ilvl w:val="0"/>
          <w:numId w:val="46"/>
        </w:numPr>
        <w:rPr>
          <w:color w:val="000000" w:themeColor="text1"/>
        </w:rPr>
      </w:pPr>
      <w:r>
        <w:rPr>
          <w:color w:val="000000" w:themeColor="text1"/>
        </w:rPr>
        <w:t>4 châteaux</w:t>
      </w:r>
    </w:p>
    <w:p w14:paraId="40FED5E7" w14:textId="77777777" w:rsidR="00E9118A" w:rsidRDefault="00E9118A" w:rsidP="00E9118A">
      <w:pPr>
        <w:pStyle w:val="Paragraphedeliste"/>
        <w:numPr>
          <w:ilvl w:val="0"/>
          <w:numId w:val="46"/>
        </w:numPr>
        <w:rPr>
          <w:color w:val="000000" w:themeColor="text1"/>
        </w:rPr>
      </w:pPr>
      <w:r>
        <w:rPr>
          <w:color w:val="000000" w:themeColor="text1"/>
        </w:rPr>
        <w:t>48 dominos (1 face paysage / 1 face numérotée)</w:t>
      </w:r>
    </w:p>
    <w:p w14:paraId="0100547D" w14:textId="0188C9CD" w:rsidR="00E9118A" w:rsidRPr="00E9118A" w:rsidRDefault="00E9118A" w:rsidP="00E9118A">
      <w:pPr>
        <w:pStyle w:val="Paragraphedeliste"/>
        <w:numPr>
          <w:ilvl w:val="0"/>
          <w:numId w:val="46"/>
        </w:numPr>
        <w:rPr>
          <w:color w:val="000000" w:themeColor="text1"/>
        </w:rPr>
      </w:pPr>
      <w:r>
        <w:rPr>
          <w:color w:val="000000" w:themeColor="text1"/>
        </w:rPr>
        <w:t xml:space="preserve">4 rois en bois </w:t>
      </w:r>
    </w:p>
    <w:p w14:paraId="1B5BC676" w14:textId="4ABD70BE" w:rsidR="00E96A14" w:rsidRPr="00E96A14" w:rsidRDefault="00E96A14" w:rsidP="00E96A14">
      <w:pPr>
        <w:ind w:left="360"/>
        <w:rPr>
          <w:b/>
          <w:color w:val="000000" w:themeColor="text1"/>
        </w:rPr>
      </w:pPr>
      <w:r w:rsidRPr="00E96A14">
        <w:rPr>
          <w:b/>
          <w:color w:val="000000" w:themeColor="text1"/>
        </w:rPr>
        <w:lastRenderedPageBreak/>
        <w:t>DÉROULEMENT D’UNE PARTIE :</w:t>
      </w:r>
    </w:p>
    <w:p w14:paraId="609B17FE" w14:textId="54CFC919" w:rsidR="00E96A14" w:rsidRDefault="00E96A14" w:rsidP="00E96A14">
      <w:pPr>
        <w:pStyle w:val="Paragraphedeliste"/>
        <w:numPr>
          <w:ilvl w:val="0"/>
          <w:numId w:val="46"/>
        </w:numPr>
        <w:rPr>
          <w:color w:val="000000" w:themeColor="text1"/>
        </w:rPr>
      </w:pPr>
      <w:r>
        <w:rPr>
          <w:color w:val="000000" w:themeColor="text1"/>
        </w:rPr>
        <w:t xml:space="preserve">Distribuer un roi aléatoirement à chaque joueur </w:t>
      </w:r>
    </w:p>
    <w:p w14:paraId="4262A830" w14:textId="68346257" w:rsidR="00E96A14" w:rsidRDefault="00E96A14" w:rsidP="00E96A14">
      <w:pPr>
        <w:pStyle w:val="Paragraphedeliste"/>
        <w:numPr>
          <w:ilvl w:val="0"/>
          <w:numId w:val="46"/>
        </w:numPr>
        <w:rPr>
          <w:color w:val="000000" w:themeColor="text1"/>
        </w:rPr>
      </w:pPr>
      <w:r>
        <w:rPr>
          <w:color w:val="000000" w:themeColor="text1"/>
        </w:rPr>
        <w:t>Piocher autant de dominos que de rois en jeu soit 4</w:t>
      </w:r>
    </w:p>
    <w:p w14:paraId="0343033D" w14:textId="51B1A806" w:rsidR="00E96A14" w:rsidRDefault="00E96A14" w:rsidP="00E96A14">
      <w:pPr>
        <w:pStyle w:val="Paragraphedeliste"/>
        <w:numPr>
          <w:ilvl w:val="0"/>
          <w:numId w:val="46"/>
        </w:numPr>
        <w:rPr>
          <w:color w:val="000000" w:themeColor="text1"/>
        </w:rPr>
      </w:pPr>
      <w:r>
        <w:rPr>
          <w:color w:val="000000" w:themeColor="text1"/>
        </w:rPr>
        <w:t>Disposer les 4 dominos au centre dans l’ordre croissant des faces numérotées</w:t>
      </w:r>
    </w:p>
    <w:p w14:paraId="2787BF2E" w14:textId="5C210F14" w:rsidR="00E96A14" w:rsidRDefault="00E96A14" w:rsidP="00E96A14">
      <w:pPr>
        <w:pStyle w:val="Paragraphedeliste"/>
        <w:numPr>
          <w:ilvl w:val="0"/>
          <w:numId w:val="46"/>
        </w:numPr>
        <w:rPr>
          <w:color w:val="000000" w:themeColor="text1"/>
        </w:rPr>
      </w:pPr>
      <w:r>
        <w:rPr>
          <w:color w:val="000000" w:themeColor="text1"/>
        </w:rPr>
        <w:t>Retourner les cartes face paysage</w:t>
      </w:r>
    </w:p>
    <w:p w14:paraId="7B4C662D" w14:textId="05FDCC14" w:rsidR="00E96A14" w:rsidRDefault="00E96A14" w:rsidP="00E96A14">
      <w:pPr>
        <w:pStyle w:val="Paragraphedeliste"/>
        <w:numPr>
          <w:ilvl w:val="0"/>
          <w:numId w:val="46"/>
        </w:numPr>
        <w:rPr>
          <w:color w:val="000000" w:themeColor="text1"/>
        </w:rPr>
      </w:pPr>
      <w:r>
        <w:rPr>
          <w:color w:val="000000" w:themeColor="text1"/>
        </w:rPr>
        <w:t>Définir aléatoirement quel roi commence</w:t>
      </w:r>
    </w:p>
    <w:p w14:paraId="748AE00C" w14:textId="65FBE339" w:rsidR="00E96A14" w:rsidRDefault="00E96A14" w:rsidP="00E96A14">
      <w:pPr>
        <w:pStyle w:val="Paragraphedeliste"/>
        <w:numPr>
          <w:ilvl w:val="0"/>
          <w:numId w:val="46"/>
        </w:numPr>
        <w:jc w:val="center"/>
        <w:rPr>
          <w:color w:val="000000" w:themeColor="text1"/>
        </w:rPr>
      </w:pPr>
      <w:r>
        <w:rPr>
          <w:color w:val="000000" w:themeColor="text1"/>
        </w:rPr>
        <w:t>Le premier roi est placé sur une des 4 cartes au choix, ainsi de suite …</w:t>
      </w:r>
    </w:p>
    <w:p w14:paraId="2B8DEE17" w14:textId="42FC1F82" w:rsidR="00E96A14" w:rsidRDefault="00E96A14" w:rsidP="00E96A14">
      <w:pPr>
        <w:pStyle w:val="Paragraphedeliste"/>
        <w:numPr>
          <w:ilvl w:val="0"/>
          <w:numId w:val="46"/>
        </w:numPr>
        <w:rPr>
          <w:color w:val="000000" w:themeColor="text1"/>
        </w:rPr>
      </w:pPr>
      <w:proofErr w:type="spellStart"/>
      <w:r>
        <w:rPr>
          <w:color w:val="000000" w:themeColor="text1"/>
        </w:rPr>
        <w:t>Re</w:t>
      </w:r>
      <w:proofErr w:type="spellEnd"/>
      <w:r>
        <w:rPr>
          <w:color w:val="000000" w:themeColor="text1"/>
        </w:rPr>
        <w:t>-p</w:t>
      </w:r>
      <w:r>
        <w:rPr>
          <w:color w:val="000000" w:themeColor="text1"/>
        </w:rPr>
        <w:t>iocher autant de dominos que de rois en jeu soit 4</w:t>
      </w:r>
    </w:p>
    <w:p w14:paraId="7EF3B30F" w14:textId="77777777" w:rsidR="00E96A14" w:rsidRDefault="00E96A14" w:rsidP="00E96A14">
      <w:pPr>
        <w:pStyle w:val="Paragraphedeliste"/>
        <w:numPr>
          <w:ilvl w:val="0"/>
          <w:numId w:val="46"/>
        </w:numPr>
        <w:rPr>
          <w:color w:val="000000" w:themeColor="text1"/>
        </w:rPr>
      </w:pPr>
      <w:r>
        <w:rPr>
          <w:color w:val="000000" w:themeColor="text1"/>
        </w:rPr>
        <w:t>Disposer les 4 dominos au centre dans l’ordre croissant des faces numérotées</w:t>
      </w:r>
    </w:p>
    <w:p w14:paraId="66293198" w14:textId="77777777" w:rsidR="00E96A14" w:rsidRDefault="00E96A14" w:rsidP="00E96A14">
      <w:pPr>
        <w:pStyle w:val="Paragraphedeliste"/>
        <w:numPr>
          <w:ilvl w:val="0"/>
          <w:numId w:val="46"/>
        </w:numPr>
        <w:rPr>
          <w:color w:val="000000" w:themeColor="text1"/>
        </w:rPr>
      </w:pPr>
      <w:r>
        <w:rPr>
          <w:color w:val="000000" w:themeColor="text1"/>
        </w:rPr>
        <w:t>Retourner les cartes face paysage</w:t>
      </w:r>
    </w:p>
    <w:p w14:paraId="0B48EF2E" w14:textId="0E7F41F5" w:rsidR="00E96A14" w:rsidRDefault="00E96A14" w:rsidP="00E96A14">
      <w:pPr>
        <w:pStyle w:val="Paragraphedeliste"/>
        <w:numPr>
          <w:ilvl w:val="0"/>
          <w:numId w:val="46"/>
        </w:numPr>
        <w:rPr>
          <w:color w:val="000000" w:themeColor="text1"/>
        </w:rPr>
      </w:pPr>
      <w:r>
        <w:rPr>
          <w:color w:val="000000" w:themeColor="text1"/>
        </w:rPr>
        <w:t xml:space="preserve">Le roi de la carte avec le n° le plus faible place en premier son pion sur le prochain domino </w:t>
      </w:r>
    </w:p>
    <w:p w14:paraId="6395D7CC" w14:textId="6305FC67" w:rsidR="00E96A14" w:rsidRDefault="00E96A14" w:rsidP="00E96A14">
      <w:pPr>
        <w:pStyle w:val="Paragraphedeliste"/>
        <w:numPr>
          <w:ilvl w:val="0"/>
          <w:numId w:val="46"/>
        </w:numPr>
        <w:rPr>
          <w:color w:val="000000" w:themeColor="text1"/>
        </w:rPr>
      </w:pPr>
      <w:r>
        <w:rPr>
          <w:color w:val="000000" w:themeColor="text1"/>
        </w:rPr>
        <w:t>Il récupère l’ancien domino</w:t>
      </w:r>
      <w:r w:rsidR="00815B31">
        <w:rPr>
          <w:color w:val="000000" w:themeColor="text1"/>
        </w:rPr>
        <w:t xml:space="preserve"> sur lequel était placé so</w:t>
      </w:r>
      <w:bookmarkStart w:id="2" w:name="_GoBack"/>
      <w:bookmarkEnd w:id="2"/>
      <w:r w:rsidR="00815B31">
        <w:rPr>
          <w:color w:val="000000" w:themeColor="text1"/>
        </w:rPr>
        <w:t>n roi</w:t>
      </w:r>
    </w:p>
    <w:p w14:paraId="29C2DB9D" w14:textId="77777777" w:rsidR="00E96A14" w:rsidRDefault="00E96A14" w:rsidP="00E96A14">
      <w:pPr>
        <w:pStyle w:val="Paragraphedeliste"/>
        <w:rPr>
          <w:color w:val="000000" w:themeColor="text1"/>
        </w:rPr>
      </w:pPr>
    </w:p>
    <w:p w14:paraId="20B1453C" w14:textId="1F242331" w:rsidR="00E96A14" w:rsidRPr="00E96A14" w:rsidRDefault="00E96A14" w:rsidP="00E96A14">
      <w:pPr>
        <w:ind w:left="360"/>
        <w:rPr>
          <w:b/>
          <w:color w:val="000000" w:themeColor="text1"/>
        </w:rPr>
      </w:pPr>
      <w:r>
        <w:rPr>
          <w:b/>
          <w:color w:val="000000" w:themeColor="text1"/>
        </w:rPr>
        <w:t>FIN</w:t>
      </w:r>
      <w:r w:rsidRPr="00E96A14">
        <w:rPr>
          <w:b/>
          <w:color w:val="000000" w:themeColor="text1"/>
        </w:rPr>
        <w:t xml:space="preserve"> D’UNE PARTIE :</w:t>
      </w:r>
    </w:p>
    <w:p w14:paraId="4DF7311E" w14:textId="731433F5" w:rsidR="00E96A14" w:rsidRDefault="00E96A14" w:rsidP="00E96A14">
      <w:pPr>
        <w:pStyle w:val="Paragraphedeliste"/>
        <w:numPr>
          <w:ilvl w:val="0"/>
          <w:numId w:val="46"/>
        </w:numPr>
        <w:rPr>
          <w:color w:val="000000" w:themeColor="text1"/>
        </w:rPr>
      </w:pPr>
      <w:r>
        <w:rPr>
          <w:color w:val="000000" w:themeColor="text1"/>
        </w:rPr>
        <w:t>Après 12 tours, le jeu s’arrête</w:t>
      </w:r>
    </w:p>
    <w:p w14:paraId="691A3D3B" w14:textId="77777777" w:rsidR="00E96A14" w:rsidRDefault="00E96A14" w:rsidP="00E96A14">
      <w:pPr>
        <w:pStyle w:val="Paragraphedeliste"/>
        <w:rPr>
          <w:color w:val="000000" w:themeColor="text1"/>
        </w:rPr>
      </w:pPr>
    </w:p>
    <w:p w14:paraId="1459E4A7" w14:textId="0608A135" w:rsidR="00E96A14" w:rsidRDefault="00E96A14" w:rsidP="00E96A14">
      <w:pPr>
        <w:ind w:left="360"/>
        <w:rPr>
          <w:b/>
          <w:color w:val="000000" w:themeColor="text1"/>
        </w:rPr>
      </w:pPr>
      <w:r>
        <w:rPr>
          <w:b/>
          <w:color w:val="000000" w:themeColor="text1"/>
        </w:rPr>
        <w:t>COMPTAGE DES POINTS</w:t>
      </w:r>
      <w:r w:rsidRPr="00E96A14">
        <w:rPr>
          <w:b/>
          <w:color w:val="000000" w:themeColor="text1"/>
        </w:rPr>
        <w:t> :</w:t>
      </w:r>
    </w:p>
    <w:p w14:paraId="0E83B0F6" w14:textId="503EFF97" w:rsidR="00E96A14" w:rsidRDefault="00E96A14" w:rsidP="00E96A14">
      <w:pPr>
        <w:pStyle w:val="Paragraphedeliste"/>
        <w:numPr>
          <w:ilvl w:val="0"/>
          <w:numId w:val="46"/>
        </w:numPr>
        <w:rPr>
          <w:color w:val="000000" w:themeColor="text1"/>
        </w:rPr>
      </w:pPr>
      <w:r>
        <w:rPr>
          <w:color w:val="000000" w:themeColor="text1"/>
        </w:rPr>
        <w:t xml:space="preserve">Repérer les dominos qui ont une couronne </w:t>
      </w:r>
    </w:p>
    <w:p w14:paraId="1BE019F3" w14:textId="06266941" w:rsidR="00E96A14" w:rsidRDefault="00E96A14" w:rsidP="00E96A14">
      <w:pPr>
        <w:pStyle w:val="Paragraphedeliste"/>
        <w:numPr>
          <w:ilvl w:val="0"/>
          <w:numId w:val="46"/>
        </w:numPr>
        <w:rPr>
          <w:color w:val="000000" w:themeColor="text1"/>
        </w:rPr>
      </w:pPr>
      <w:r>
        <w:rPr>
          <w:color w:val="000000" w:themeColor="text1"/>
        </w:rPr>
        <w:t xml:space="preserve">Définir si ces dominos </w:t>
      </w:r>
      <w:proofErr w:type="gramStart"/>
      <w:r>
        <w:rPr>
          <w:color w:val="000000" w:themeColor="text1"/>
        </w:rPr>
        <w:t>sont</w:t>
      </w:r>
      <w:proofErr w:type="gramEnd"/>
      <w:r>
        <w:rPr>
          <w:color w:val="000000" w:themeColor="text1"/>
        </w:rPr>
        <w:t xml:space="preserve"> collés (horizontalement ou verticalement) à d’autres du même type</w:t>
      </w:r>
    </w:p>
    <w:p w14:paraId="0D80432C" w14:textId="5A0B2520" w:rsidR="00E96A14" w:rsidRDefault="00E96A14" w:rsidP="00E96A14">
      <w:pPr>
        <w:pStyle w:val="Paragraphedeliste"/>
        <w:numPr>
          <w:ilvl w:val="0"/>
          <w:numId w:val="46"/>
        </w:numPr>
        <w:rPr>
          <w:color w:val="000000" w:themeColor="text1"/>
        </w:rPr>
      </w:pPr>
      <w:r>
        <w:rPr>
          <w:color w:val="000000" w:themeColor="text1"/>
        </w:rPr>
        <w:t xml:space="preserve">Définir la longueur de la suite de dominos </w:t>
      </w:r>
    </w:p>
    <w:p w14:paraId="6FD5C1E5" w14:textId="77777777" w:rsidR="00E96A14" w:rsidRDefault="00E96A14" w:rsidP="00E96A14">
      <w:pPr>
        <w:pStyle w:val="Paragraphedeliste"/>
        <w:numPr>
          <w:ilvl w:val="0"/>
          <w:numId w:val="46"/>
        </w:numPr>
        <w:rPr>
          <w:color w:val="000000" w:themeColor="text1"/>
        </w:rPr>
      </w:pPr>
      <w:r>
        <w:rPr>
          <w:color w:val="000000" w:themeColor="text1"/>
        </w:rPr>
        <w:t>Multiplier le nombre de couronnes par la longueur de la suite</w:t>
      </w:r>
    </w:p>
    <w:p w14:paraId="28AA8C95" w14:textId="0E477009" w:rsidR="00E96A14" w:rsidRDefault="00E96A14" w:rsidP="00E96A14">
      <w:pPr>
        <w:pStyle w:val="Paragraphedeliste"/>
        <w:numPr>
          <w:ilvl w:val="0"/>
          <w:numId w:val="46"/>
        </w:numPr>
        <w:rPr>
          <w:color w:val="000000" w:themeColor="text1"/>
        </w:rPr>
      </w:pPr>
      <w:r>
        <w:rPr>
          <w:color w:val="000000" w:themeColor="text1"/>
        </w:rPr>
        <w:t xml:space="preserve">Sommer le total des points </w:t>
      </w:r>
    </w:p>
    <w:p w14:paraId="65A1CAE8" w14:textId="228F59A8" w:rsidR="00E96A14" w:rsidRPr="00E96A14" w:rsidRDefault="00E96A14" w:rsidP="00E96A14">
      <w:pPr>
        <w:ind w:left="360"/>
        <w:rPr>
          <w:color w:val="000000" w:themeColor="text1"/>
        </w:rPr>
      </w:pPr>
    </w:p>
    <w:p w14:paraId="74D89BEC" w14:textId="0AF2049F" w:rsidR="00E96A14" w:rsidRDefault="00E96A14" w:rsidP="00E96A14">
      <w:pPr>
        <w:ind w:left="360"/>
        <w:rPr>
          <w:b/>
          <w:color w:val="000000" w:themeColor="text1"/>
        </w:rPr>
      </w:pPr>
      <w:r w:rsidRPr="00E96A14">
        <w:rPr>
          <w:color w:val="000000" w:themeColor="text1"/>
        </w:rPr>
        <w:t xml:space="preserve"> </w:t>
      </w:r>
      <w:r>
        <w:rPr>
          <w:b/>
          <w:color w:val="000000" w:themeColor="text1"/>
        </w:rPr>
        <w:t>GAGNANT D’UNE PARTIE</w:t>
      </w:r>
      <w:r w:rsidRPr="00E96A14">
        <w:rPr>
          <w:b/>
          <w:color w:val="000000" w:themeColor="text1"/>
        </w:rPr>
        <w:t> :</w:t>
      </w:r>
    </w:p>
    <w:p w14:paraId="4F234098" w14:textId="46A12B9F" w:rsidR="00E96A14" w:rsidRDefault="00E96A14" w:rsidP="00E96A14">
      <w:pPr>
        <w:pStyle w:val="Paragraphedeliste"/>
        <w:numPr>
          <w:ilvl w:val="0"/>
          <w:numId w:val="46"/>
        </w:numPr>
        <w:rPr>
          <w:color w:val="000000" w:themeColor="text1"/>
        </w:rPr>
      </w:pPr>
      <w:r>
        <w:rPr>
          <w:color w:val="000000" w:themeColor="text1"/>
        </w:rPr>
        <w:t>Le gagnant est celui qui a le plus de points à la fin de la partie</w:t>
      </w:r>
    </w:p>
    <w:p w14:paraId="789C1B1B" w14:textId="6AF7349E" w:rsidR="00E96A14" w:rsidRPr="00E96A14" w:rsidRDefault="00E96A14" w:rsidP="00E96A14">
      <w:pPr>
        <w:rPr>
          <w:color w:val="000000" w:themeColor="text1"/>
        </w:rPr>
      </w:pPr>
    </w:p>
    <w:p w14:paraId="141D2508" w14:textId="6CE86E3F" w:rsidR="00E96A14" w:rsidRPr="00E96A14" w:rsidRDefault="00E96A14" w:rsidP="00E96A14">
      <w:pPr>
        <w:rPr>
          <w:b/>
          <w:color w:val="000000" w:themeColor="text1"/>
        </w:rPr>
      </w:pPr>
    </w:p>
    <w:p w14:paraId="5E4C1065" w14:textId="77777777" w:rsidR="00B95BCA" w:rsidRPr="00B95BCA" w:rsidRDefault="00B95BCA" w:rsidP="00E96A14">
      <w:pPr>
        <w:pStyle w:val="Titre1"/>
        <w:rPr>
          <w:i/>
          <w:sz w:val="28"/>
          <w:u w:val="single"/>
        </w:rPr>
      </w:pPr>
    </w:p>
    <w:p w14:paraId="268EFFCD" w14:textId="20FE7E9D" w:rsidR="00E37D9A" w:rsidRDefault="005131B1" w:rsidP="005131B1">
      <w:pPr>
        <w:pStyle w:val="Titre1"/>
        <w:numPr>
          <w:ilvl w:val="0"/>
          <w:numId w:val="19"/>
        </w:numPr>
      </w:pPr>
      <w:bookmarkStart w:id="3" w:name="_Toc527561772"/>
      <w:proofErr w:type="spellStart"/>
      <w:r>
        <w:lastRenderedPageBreak/>
        <w:t xml:space="preserve">Le </w:t>
      </w:r>
      <w:proofErr w:type="spellEnd"/>
      <w:r>
        <w:t>périmètre du projet</w:t>
      </w:r>
      <w:bookmarkEnd w:id="3"/>
      <w:r w:rsidR="00E37D9A" w:rsidRPr="005131B1">
        <w:tab/>
      </w:r>
    </w:p>
    <w:p w14:paraId="5B91D494" w14:textId="77777777" w:rsidR="00D55029" w:rsidRDefault="00D55029" w:rsidP="00D55029">
      <w:pPr>
        <w:ind w:firstLine="360"/>
        <w:jc w:val="both"/>
      </w:pPr>
    </w:p>
    <w:p w14:paraId="3CE49703" w14:textId="082A5880" w:rsidR="00D55029" w:rsidRDefault="00D55029" w:rsidP="00D55029">
      <w:pPr>
        <w:ind w:firstLine="360"/>
        <w:jc w:val="both"/>
      </w:pPr>
      <w:r>
        <w:t>Dans cette partie nous définissons le périmètre, autrement dit, ce que Sysdoms en tant qu’entreprise prend en charge et ce dont elle n’est pas responsable.</w:t>
      </w:r>
    </w:p>
    <w:p w14:paraId="288222FC" w14:textId="77777777" w:rsidR="00D55029" w:rsidRDefault="00D55029" w:rsidP="00D55029">
      <w:pPr>
        <w:jc w:val="both"/>
      </w:pPr>
      <w:r>
        <w:t xml:space="preserve">Dans le cadre de ce projet, il sera donc question pour </w:t>
      </w:r>
      <w:r>
        <w:rPr>
          <w:b/>
        </w:rPr>
        <w:t>Sysdoms</w:t>
      </w:r>
      <w:r>
        <w:t xml:space="preserve"> de prendre en charge la réalisation de :</w:t>
      </w:r>
    </w:p>
    <w:p w14:paraId="2384EFAC" w14:textId="77777777" w:rsidR="00D55029" w:rsidRDefault="00D55029" w:rsidP="00D55029">
      <w:pPr>
        <w:pStyle w:val="Paragraphedeliste"/>
        <w:numPr>
          <w:ilvl w:val="0"/>
          <w:numId w:val="31"/>
        </w:numPr>
        <w:suppressAutoHyphens/>
        <w:autoSpaceDN w:val="0"/>
        <w:spacing w:after="160" w:line="256" w:lineRule="auto"/>
        <w:contextualSpacing w:val="0"/>
        <w:jc w:val="both"/>
        <w:textAlignment w:val="baseline"/>
      </w:pPr>
      <w:r>
        <w:t>Développement d’une interface Homme-Machine / Application Web à disposition de différents profils utilisateurs</w:t>
      </w:r>
    </w:p>
    <w:p w14:paraId="3DEB4FF5" w14:textId="77777777" w:rsidR="00D55029" w:rsidRDefault="00D55029" w:rsidP="00D55029">
      <w:pPr>
        <w:pStyle w:val="Paragraphedeliste"/>
        <w:numPr>
          <w:ilvl w:val="0"/>
          <w:numId w:val="31"/>
        </w:numPr>
        <w:suppressAutoHyphens/>
        <w:autoSpaceDN w:val="0"/>
        <w:spacing w:after="160" w:line="256" w:lineRule="auto"/>
        <w:contextualSpacing w:val="0"/>
        <w:jc w:val="both"/>
        <w:textAlignment w:val="baseline"/>
      </w:pPr>
      <w:r>
        <w:t>Assurer un suivi de la consommation des objets/ressources</w:t>
      </w:r>
    </w:p>
    <w:p w14:paraId="076745DF" w14:textId="352292B6" w:rsidR="00D55029" w:rsidRDefault="00D55029" w:rsidP="00D55029">
      <w:pPr>
        <w:pStyle w:val="Paragraphedeliste"/>
        <w:numPr>
          <w:ilvl w:val="0"/>
          <w:numId w:val="31"/>
        </w:numPr>
        <w:suppressAutoHyphens/>
        <w:autoSpaceDN w:val="0"/>
        <w:spacing w:after="160" w:line="256" w:lineRule="auto"/>
        <w:contextualSpacing w:val="0"/>
        <w:jc w:val="both"/>
        <w:textAlignment w:val="baseline"/>
      </w:pPr>
      <w:r>
        <w:t>Mise en lien de l’application avec les différents capteurs</w:t>
      </w:r>
      <w:r w:rsidR="00435BBD">
        <w:t xml:space="preserve"> (luminosité et température)</w:t>
      </w:r>
      <w:r>
        <w:t xml:space="preserve"> afin d’assurer un contrôle intuitif des objets</w:t>
      </w:r>
    </w:p>
    <w:p w14:paraId="1FF023A7" w14:textId="77777777" w:rsidR="00D55029" w:rsidRDefault="00D55029" w:rsidP="00D55029">
      <w:pPr>
        <w:jc w:val="both"/>
      </w:pPr>
      <w:r>
        <w:t xml:space="preserve">Ce projet est effectué en collaboration avec </w:t>
      </w:r>
      <w:r>
        <w:rPr>
          <w:b/>
        </w:rPr>
        <w:t>Domisep</w:t>
      </w:r>
      <w:r>
        <w:t xml:space="preserve"> et suppose en effet une prise en charge post-déploiement de la solution par Domisep sur les points suivants :</w:t>
      </w:r>
    </w:p>
    <w:p w14:paraId="5A947484" w14:textId="77777777" w:rsidR="00D55029" w:rsidRDefault="00D55029" w:rsidP="00D55029">
      <w:pPr>
        <w:pStyle w:val="Paragraphedeliste"/>
        <w:numPr>
          <w:ilvl w:val="0"/>
          <w:numId w:val="32"/>
        </w:numPr>
        <w:suppressAutoHyphens/>
        <w:autoSpaceDN w:val="0"/>
        <w:spacing w:after="160" w:line="256" w:lineRule="auto"/>
        <w:contextualSpacing w:val="0"/>
        <w:jc w:val="both"/>
        <w:textAlignment w:val="baseline"/>
      </w:pPr>
      <w:r>
        <w:t>Gestion des utilisateurs (compte, infos…)</w:t>
      </w:r>
    </w:p>
    <w:p w14:paraId="0C46C44C" w14:textId="77777777" w:rsidR="00D55029" w:rsidRDefault="00D55029" w:rsidP="00D55029">
      <w:pPr>
        <w:pStyle w:val="Paragraphedeliste"/>
        <w:numPr>
          <w:ilvl w:val="0"/>
          <w:numId w:val="32"/>
        </w:numPr>
        <w:suppressAutoHyphens/>
        <w:autoSpaceDN w:val="0"/>
        <w:spacing w:after="160" w:line="256" w:lineRule="auto"/>
        <w:contextualSpacing w:val="0"/>
        <w:jc w:val="both"/>
        <w:textAlignment w:val="baseline"/>
      </w:pPr>
      <w:r>
        <w:t>Mise à disposition d’un support utilisateur permettant la résolution de pannes et problèmes</w:t>
      </w:r>
    </w:p>
    <w:p w14:paraId="11E55102" w14:textId="77777777" w:rsidR="00D55029" w:rsidRDefault="00D55029" w:rsidP="00D55029">
      <w:pPr>
        <w:pStyle w:val="Paragraphedeliste"/>
        <w:numPr>
          <w:ilvl w:val="0"/>
          <w:numId w:val="32"/>
        </w:numPr>
        <w:suppressAutoHyphens/>
        <w:autoSpaceDN w:val="0"/>
        <w:spacing w:after="160" w:line="256" w:lineRule="auto"/>
        <w:contextualSpacing w:val="0"/>
        <w:jc w:val="both"/>
        <w:textAlignment w:val="baseline"/>
      </w:pPr>
      <w:r>
        <w:t>Administration, sécurisation des bases de données</w:t>
      </w:r>
    </w:p>
    <w:p w14:paraId="25617273" w14:textId="217FCFA1" w:rsidR="00D55029" w:rsidRDefault="00D55029" w:rsidP="00D55029">
      <w:pPr>
        <w:pStyle w:val="Paragraphedeliste"/>
        <w:numPr>
          <w:ilvl w:val="0"/>
          <w:numId w:val="32"/>
        </w:numPr>
        <w:suppressAutoHyphens/>
        <w:autoSpaceDN w:val="0"/>
        <w:spacing w:after="160" w:line="256" w:lineRule="auto"/>
        <w:contextualSpacing w:val="0"/>
        <w:jc w:val="both"/>
        <w:textAlignment w:val="baseline"/>
      </w:pPr>
      <w:r>
        <w:t>Administration de l’architecture réseau, et configuration des équipements réseau.</w:t>
      </w:r>
    </w:p>
    <w:p w14:paraId="3F4D1640" w14:textId="77777777" w:rsidR="00CB6C8E" w:rsidRDefault="00CB6C8E" w:rsidP="00CB6C8E">
      <w:pPr>
        <w:pStyle w:val="Paragraphedeliste"/>
        <w:suppressAutoHyphens/>
        <w:autoSpaceDN w:val="0"/>
        <w:spacing w:after="160" w:line="256" w:lineRule="auto"/>
        <w:contextualSpacing w:val="0"/>
        <w:jc w:val="both"/>
        <w:textAlignment w:val="baseline"/>
      </w:pPr>
    </w:p>
    <w:p w14:paraId="10EF27FB" w14:textId="1E6458FD" w:rsidR="00D55029" w:rsidRDefault="00CB6C8E" w:rsidP="00B94896">
      <w:pPr>
        <w:pStyle w:val="Titre1"/>
        <w:numPr>
          <w:ilvl w:val="0"/>
          <w:numId w:val="19"/>
        </w:numPr>
      </w:pPr>
      <w:bookmarkStart w:id="4" w:name="_Toc527561773"/>
      <w:r>
        <w:t>Le scénario proposé</w:t>
      </w:r>
      <w:bookmarkEnd w:id="4"/>
    </w:p>
    <w:p w14:paraId="0AB699CF" w14:textId="77777777" w:rsidR="0008668C" w:rsidRPr="0008668C" w:rsidRDefault="0008668C" w:rsidP="0008668C"/>
    <w:p w14:paraId="01D5B08F" w14:textId="5C5B8B88" w:rsidR="0008668C" w:rsidRDefault="0008668C" w:rsidP="00C20E12">
      <w:pPr>
        <w:pStyle w:val="Titre4"/>
      </w:pPr>
      <w:r w:rsidRPr="0008668C">
        <w:t>Gestion linguistique pour clients internationaux :</w:t>
      </w:r>
      <w:r w:rsidR="00C20E12">
        <w:br/>
      </w:r>
      <w:r w:rsidR="00C20E12">
        <w:br/>
      </w:r>
      <w:r w:rsidRPr="00C20E12">
        <w:rPr>
          <w:rFonts w:asciiTheme="minorHAnsi" w:hAnsiTheme="minorHAnsi"/>
          <w:color w:val="414751" w:themeColor="text2" w:themeShade="BF"/>
          <w:sz w:val="24"/>
          <w:szCs w:val="20"/>
        </w:rPr>
        <w:t>Concernant l’utilisation de l’application et sa disponibilité en plusieurs langues, il sera possible de choisir dès la page de connexion la langue d’affichage de l’application MyDoms.</w:t>
      </w:r>
    </w:p>
    <w:p w14:paraId="7DE31C10" w14:textId="77777777" w:rsidR="0008668C" w:rsidRDefault="0008668C" w:rsidP="00C20E12">
      <w:r>
        <w:rPr>
          <w:noProof/>
        </w:rPr>
        <w:drawing>
          <wp:anchor distT="0" distB="0" distL="114300" distR="114300" simplePos="0" relativeHeight="251671040" behindDoc="0" locked="0" layoutInCell="1" allowOverlap="1" wp14:anchorId="38C74069" wp14:editId="4EFEBE15">
            <wp:simplePos x="0" y="0"/>
            <wp:positionH relativeFrom="margin">
              <wp:posOffset>119676</wp:posOffset>
            </wp:positionH>
            <wp:positionV relativeFrom="paragraph">
              <wp:posOffset>253124</wp:posOffset>
            </wp:positionV>
            <wp:extent cx="420367" cy="240030"/>
            <wp:effectExtent l="0" t="0" r="0" b="1270"/>
            <wp:wrapThrough wrapText="bothSides">
              <wp:wrapPolygon edited="0">
                <wp:start x="0" y="0"/>
                <wp:lineTo x="0" y="20571"/>
                <wp:lineTo x="20914" y="20571"/>
                <wp:lineTo x="20914" y="0"/>
                <wp:lineTo x="0" y="0"/>
              </wp:wrapPolygon>
            </wp:wrapThrough>
            <wp:docPr id="102" name="Image 102" descr="RÃ©sultat de recherche d'images pour &quot;drapeau france icon png&quo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flipH="1">
                      <a:off x="0" y="0"/>
                      <a:ext cx="420367" cy="240030"/>
                    </a:xfrm>
                    <a:prstGeom prst="rect">
                      <a:avLst/>
                    </a:prstGeom>
                    <a:noFill/>
                    <a:ln>
                      <a:noFill/>
                      <a:prstDash/>
                    </a:ln>
                  </pic:spPr>
                </pic:pic>
              </a:graphicData>
            </a:graphic>
          </wp:anchor>
        </w:drawing>
      </w:r>
    </w:p>
    <w:p w14:paraId="0CB881E9" w14:textId="77777777" w:rsidR="0008668C" w:rsidRDefault="0008668C" w:rsidP="0008668C">
      <w:pPr>
        <w:ind w:left="360"/>
      </w:pPr>
      <w:r>
        <w:t>L’application sera notamment disponible en français pour les clients locaux.</w:t>
      </w:r>
    </w:p>
    <w:p w14:paraId="1D5C8803" w14:textId="77777777" w:rsidR="0008668C" w:rsidRDefault="0008668C" w:rsidP="0008668C">
      <w:pPr>
        <w:ind w:left="360"/>
      </w:pPr>
      <w:r>
        <w:rPr>
          <w:noProof/>
        </w:rPr>
        <w:lastRenderedPageBreak/>
        <w:drawing>
          <wp:anchor distT="0" distB="0" distL="114300" distR="114300" simplePos="0" relativeHeight="251672064" behindDoc="0" locked="0" layoutInCell="1" allowOverlap="1" wp14:anchorId="1DCF167B" wp14:editId="2C9E20E9">
            <wp:simplePos x="0" y="0"/>
            <wp:positionH relativeFrom="margin">
              <wp:posOffset>135239</wp:posOffset>
            </wp:positionH>
            <wp:positionV relativeFrom="paragraph">
              <wp:posOffset>249530</wp:posOffset>
            </wp:positionV>
            <wp:extent cx="406395" cy="202567"/>
            <wp:effectExtent l="0" t="0" r="5" b="633"/>
            <wp:wrapThrough wrapText="bothSides">
              <wp:wrapPolygon edited="0">
                <wp:start x="0" y="0"/>
                <wp:lineTo x="0" y="20313"/>
                <wp:lineTo x="20958" y="20313"/>
                <wp:lineTo x="20958" y="0"/>
                <wp:lineTo x="0" y="0"/>
              </wp:wrapPolygon>
            </wp:wrapThrough>
            <wp:docPr id="103" name="Image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6395" cy="202567"/>
                    </a:xfrm>
                    <a:prstGeom prst="rect">
                      <a:avLst/>
                    </a:prstGeom>
                    <a:noFill/>
                    <a:ln>
                      <a:noFill/>
                      <a:prstDash/>
                    </a:ln>
                  </pic:spPr>
                </pic:pic>
              </a:graphicData>
            </a:graphic>
          </wp:anchor>
        </w:drawing>
      </w:r>
    </w:p>
    <w:p w14:paraId="01DA8FB2" w14:textId="77777777" w:rsidR="0008668C" w:rsidRPr="0008668C" w:rsidRDefault="0008668C" w:rsidP="0008668C">
      <w:pPr>
        <w:ind w:left="360"/>
        <w:rPr>
          <w:lang w:val="en-US"/>
        </w:rPr>
      </w:pPr>
      <w:r w:rsidRPr="0008668C">
        <w:rPr>
          <w:lang w:val="en-US"/>
        </w:rPr>
        <w:t>The app will also be available in English for international users.</w:t>
      </w:r>
    </w:p>
    <w:p w14:paraId="132A58CE" w14:textId="77777777" w:rsidR="00C20E12" w:rsidRPr="000C5265" w:rsidRDefault="00C20E12" w:rsidP="00C20E12">
      <w:pPr>
        <w:pStyle w:val="Titre4"/>
        <w:rPr>
          <w:lang w:val="en-US"/>
        </w:rPr>
      </w:pPr>
    </w:p>
    <w:p w14:paraId="5700FEFD" w14:textId="4E444D22" w:rsidR="00C20E12" w:rsidRPr="00C20E12" w:rsidRDefault="00C20E12" w:rsidP="00C20E12">
      <w:pPr>
        <w:pStyle w:val="Titre4"/>
      </w:pPr>
      <w:r>
        <w:t>Gestion de l’assistance à l’utilisateur :</w:t>
      </w:r>
      <w:r>
        <w:br/>
      </w:r>
    </w:p>
    <w:p w14:paraId="0D853C55" w14:textId="77777777" w:rsidR="00C20E12" w:rsidRDefault="00C20E12" w:rsidP="00C20E12">
      <w:r>
        <w:t>Un des objectifs principaux dans la conception de cette solution domotique est l’assistance et l’accompagnement utilisateur.</w:t>
      </w:r>
    </w:p>
    <w:p w14:paraId="4B683ADB" w14:textId="77777777" w:rsidR="00C20E12" w:rsidRDefault="00C20E12" w:rsidP="00C20E12">
      <w:r>
        <w:t>Pour cela, Sysdoms met à disposition un ensemble d’éléments permettant à l’utilisateur de tirer pleinement profit de son outil tout en lui apportant toutes les réponses dont il a besoin.</w:t>
      </w:r>
    </w:p>
    <w:p w14:paraId="78A6C350" w14:textId="77777777" w:rsidR="00C20E12" w:rsidRDefault="00C20E12" w:rsidP="00C20E12">
      <w:r>
        <w:t>L’utilisateur disposera en effet de :</w:t>
      </w:r>
    </w:p>
    <w:p w14:paraId="7F683D65" w14:textId="474B015B" w:rsidR="00C20E12" w:rsidRDefault="00C20E12" w:rsidP="00C20E12">
      <w:pPr>
        <w:pStyle w:val="Paragraphedeliste"/>
        <w:numPr>
          <w:ilvl w:val="0"/>
          <w:numId w:val="41"/>
        </w:numPr>
      </w:pPr>
      <w:r w:rsidRPr="00C20E12">
        <w:rPr>
          <w:b/>
        </w:rPr>
        <w:t>Support utilisateur / Helpdesk</w:t>
      </w:r>
      <w:r>
        <w:t xml:space="preserve"> disponible par mail et téléphone concernant les problèmes rencontrés au sein de l’application.</w:t>
      </w:r>
    </w:p>
    <w:p w14:paraId="2051D904" w14:textId="7F9FD7CB" w:rsidR="00C20E12" w:rsidRDefault="00C20E12" w:rsidP="00C20E12">
      <w:pPr>
        <w:pStyle w:val="Paragraphedeliste"/>
        <w:numPr>
          <w:ilvl w:val="0"/>
          <w:numId w:val="41"/>
        </w:numPr>
      </w:pPr>
      <w:r>
        <w:t xml:space="preserve">Une page d’Aide et Contact contenant une partie </w:t>
      </w:r>
      <w:r w:rsidRPr="00C20E12">
        <w:rPr>
          <w:b/>
        </w:rPr>
        <w:t>Questions-Réponses</w:t>
      </w:r>
      <w:r>
        <w:t xml:space="preserve"> proposant des tutoriels et répondant aux questions et problématiques fréquentes.</w:t>
      </w:r>
    </w:p>
    <w:p w14:paraId="7EFF2A3E" w14:textId="77777777" w:rsidR="00C20E12" w:rsidRDefault="00C20E12" w:rsidP="00C20E12">
      <w:pPr>
        <w:pStyle w:val="Paragraphedeliste"/>
        <w:numPr>
          <w:ilvl w:val="0"/>
          <w:numId w:val="41"/>
        </w:numPr>
      </w:pPr>
      <w:r>
        <w:t xml:space="preserve">Un </w:t>
      </w:r>
      <w:r w:rsidRPr="00C20E12">
        <w:rPr>
          <w:b/>
        </w:rPr>
        <w:t>forum</w:t>
      </w:r>
      <w:r>
        <w:t xml:space="preserve"> privé composé des utilisateurs de MyDoms composé de salons traitant différentes thématiques et permettant aux utilisateurs d’échanger sur leur utilisation ou les problèmes qu’ils peuvent rencontrer.</w:t>
      </w:r>
    </w:p>
    <w:p w14:paraId="32843FCA" w14:textId="77777777" w:rsidR="00CB6C8E" w:rsidRPr="00C20E12" w:rsidRDefault="00CB6C8E" w:rsidP="0008668C">
      <w:pPr>
        <w:rPr>
          <w:highlight w:val="lightGray"/>
        </w:rPr>
      </w:pPr>
    </w:p>
    <w:p w14:paraId="1A97CAFF" w14:textId="42491152" w:rsidR="00F42F99" w:rsidRDefault="00E37D9A" w:rsidP="00D55029">
      <w:pPr>
        <w:pStyle w:val="Titre"/>
        <w:numPr>
          <w:ilvl w:val="0"/>
          <w:numId w:val="18"/>
        </w:numPr>
      </w:pPr>
      <w:r>
        <w:t>Sp</w:t>
      </w:r>
      <w:r w:rsidR="00F42F99">
        <w:t>écifications générales</w:t>
      </w:r>
    </w:p>
    <w:p w14:paraId="294F87A3" w14:textId="77777777" w:rsidR="00F42F99" w:rsidRPr="00F42F99" w:rsidRDefault="00F42F99" w:rsidP="00F42F99"/>
    <w:p w14:paraId="728BBF0D" w14:textId="4D9494CC" w:rsidR="00BC6945" w:rsidRPr="00702211" w:rsidRDefault="00702211" w:rsidP="002F14A9">
      <w:pPr>
        <w:pStyle w:val="Titre1"/>
        <w:numPr>
          <w:ilvl w:val="0"/>
          <w:numId w:val="17"/>
        </w:numPr>
        <w:rPr>
          <w:rFonts w:ascii="Times New Roman" w:hAnsi="Times New Roman" w:cs="Times New Roman"/>
          <w:color w:val="auto"/>
        </w:rPr>
      </w:pPr>
      <w:bookmarkStart w:id="5" w:name="_Toc527561774"/>
      <w:proofErr w:type="spellStart"/>
      <w:r w:rsidRPr="00702211">
        <w:rPr>
          <w:shd w:val="clear" w:color="auto" w:fill="FFFFFF"/>
        </w:rPr>
        <w:t>Unified</w:t>
      </w:r>
      <w:proofErr w:type="spellEnd"/>
      <w:r w:rsidRPr="00702211">
        <w:rPr>
          <w:shd w:val="clear" w:color="auto" w:fill="FFFFFF"/>
        </w:rPr>
        <w:t xml:space="preserve"> </w:t>
      </w:r>
      <w:proofErr w:type="spellStart"/>
      <w:r w:rsidRPr="00702211">
        <w:rPr>
          <w:shd w:val="clear" w:color="auto" w:fill="FFFFFF"/>
        </w:rPr>
        <w:t>Modeling</w:t>
      </w:r>
      <w:proofErr w:type="spellEnd"/>
      <w:r w:rsidRPr="00702211">
        <w:rPr>
          <w:shd w:val="clear" w:color="auto" w:fill="FFFFFF"/>
        </w:rPr>
        <w:t xml:space="preserve"> </w:t>
      </w:r>
      <w:proofErr w:type="spellStart"/>
      <w:r w:rsidRPr="00702211">
        <w:rPr>
          <w:shd w:val="clear" w:color="auto" w:fill="FFFFFF"/>
        </w:rPr>
        <w:t>Language</w:t>
      </w:r>
      <w:proofErr w:type="spellEnd"/>
      <w:r>
        <w:rPr>
          <w:shd w:val="clear" w:color="auto" w:fill="FFFFFF"/>
        </w:rPr>
        <w:t xml:space="preserve"> (</w:t>
      </w:r>
      <w:r w:rsidR="00BC6945" w:rsidRPr="00FC7D0B">
        <w:t>UML</w:t>
      </w:r>
      <w:r>
        <w:t>)</w:t>
      </w:r>
      <w:r w:rsidR="00BC6945" w:rsidRPr="00FC7D0B">
        <w:t> :</w:t>
      </w:r>
      <w:bookmarkEnd w:id="5"/>
    </w:p>
    <w:p w14:paraId="762D425E" w14:textId="77777777" w:rsidR="00BC6945" w:rsidRPr="002F14A9" w:rsidRDefault="00BC6945" w:rsidP="00D55029">
      <w:pPr>
        <w:pStyle w:val="NormalWeb"/>
        <w:spacing w:after="0"/>
        <w:ind w:firstLine="360"/>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t>Dans le cadre du projet nous avons réfléchi à comment faire pour que le système proposé soit simple de compréhension.</w:t>
      </w:r>
    </w:p>
    <w:p w14:paraId="4157F8AC" w14:textId="77777777" w:rsidR="00BC6945" w:rsidRPr="002F14A9" w:rsidRDefault="00BC6945" w:rsidP="00D55029">
      <w:pPr>
        <w:pStyle w:val="NormalWeb"/>
        <w:spacing w:after="0"/>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t>Nous avons donc opté pour l’utilisation d’un langage de modélisation simplifié afin de modéliser rapidement la conception de notre système.</w:t>
      </w:r>
    </w:p>
    <w:p w14:paraId="66EBC74F" w14:textId="77777777" w:rsidR="00BC6945" w:rsidRPr="002F14A9" w:rsidRDefault="00BC6945" w:rsidP="00D55029">
      <w:pPr>
        <w:pStyle w:val="NormalWeb"/>
        <w:spacing w:after="0"/>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t>L’utilisation des diagrammes UML (</w:t>
      </w:r>
      <w:proofErr w:type="spellStart"/>
      <w:r w:rsidRPr="002F14A9">
        <w:rPr>
          <w:rFonts w:asciiTheme="minorHAnsi" w:eastAsiaTheme="minorHAnsi" w:hAnsiTheme="minorHAnsi" w:cstheme="minorBidi"/>
          <w:color w:val="414751" w:themeColor="text2" w:themeShade="BF"/>
          <w:szCs w:val="20"/>
        </w:rPr>
        <w:t>Unified</w:t>
      </w:r>
      <w:proofErr w:type="spellEnd"/>
      <w:r w:rsidRPr="002F14A9">
        <w:rPr>
          <w:rFonts w:asciiTheme="minorHAnsi" w:eastAsiaTheme="minorHAnsi" w:hAnsiTheme="minorHAnsi" w:cstheme="minorBidi"/>
          <w:color w:val="414751" w:themeColor="text2" w:themeShade="BF"/>
          <w:szCs w:val="20"/>
        </w:rPr>
        <w:t xml:space="preserve"> </w:t>
      </w:r>
      <w:proofErr w:type="spellStart"/>
      <w:r w:rsidRPr="002F14A9">
        <w:rPr>
          <w:rFonts w:asciiTheme="minorHAnsi" w:eastAsiaTheme="minorHAnsi" w:hAnsiTheme="minorHAnsi" w:cstheme="minorBidi"/>
          <w:color w:val="414751" w:themeColor="text2" w:themeShade="BF"/>
          <w:szCs w:val="20"/>
        </w:rPr>
        <w:t>Modelling</w:t>
      </w:r>
      <w:proofErr w:type="spellEnd"/>
      <w:r w:rsidRPr="002F14A9">
        <w:rPr>
          <w:rFonts w:asciiTheme="minorHAnsi" w:eastAsiaTheme="minorHAnsi" w:hAnsiTheme="minorHAnsi" w:cstheme="minorBidi"/>
          <w:color w:val="414751" w:themeColor="text2" w:themeShade="BF"/>
          <w:szCs w:val="20"/>
        </w:rPr>
        <w:t xml:space="preserve"> </w:t>
      </w:r>
      <w:proofErr w:type="spellStart"/>
      <w:r w:rsidRPr="002F14A9">
        <w:rPr>
          <w:rFonts w:asciiTheme="minorHAnsi" w:eastAsiaTheme="minorHAnsi" w:hAnsiTheme="minorHAnsi" w:cstheme="minorBidi"/>
          <w:color w:val="414751" w:themeColor="text2" w:themeShade="BF"/>
          <w:szCs w:val="20"/>
        </w:rPr>
        <w:t>Language</w:t>
      </w:r>
      <w:proofErr w:type="spellEnd"/>
      <w:r w:rsidRPr="002F14A9">
        <w:rPr>
          <w:rFonts w:asciiTheme="minorHAnsi" w:eastAsiaTheme="minorHAnsi" w:hAnsiTheme="minorHAnsi" w:cstheme="minorBidi"/>
          <w:color w:val="414751" w:themeColor="text2" w:themeShade="BF"/>
          <w:szCs w:val="20"/>
        </w:rPr>
        <w:t>) a donc été utilisée.</w:t>
      </w:r>
    </w:p>
    <w:p w14:paraId="7E49FFF5" w14:textId="183ABE5E" w:rsidR="00BC6945" w:rsidRPr="002F14A9" w:rsidRDefault="00BC6945" w:rsidP="00D55029">
      <w:pPr>
        <w:pStyle w:val="NormalWeb"/>
        <w:spacing w:after="0"/>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t xml:space="preserve">Nous avons tout d’abord schématisé les cas d’utilisation faisant interagir les différents acteurs du système. </w:t>
      </w:r>
    </w:p>
    <w:p w14:paraId="77ED472C" w14:textId="62CE68E3" w:rsidR="00BC6945" w:rsidRPr="002F14A9" w:rsidRDefault="00BC6945" w:rsidP="00D55029">
      <w:pPr>
        <w:pStyle w:val="NormalWeb"/>
        <w:spacing w:after="0"/>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lastRenderedPageBreak/>
        <w:t xml:space="preserve">Ce diagramme </w:t>
      </w:r>
      <w:r w:rsidR="002F14A9" w:rsidRPr="002F14A9">
        <w:rPr>
          <w:rFonts w:asciiTheme="minorHAnsi" w:eastAsiaTheme="minorHAnsi" w:hAnsiTheme="minorHAnsi" w:cstheme="minorBidi"/>
          <w:color w:val="414751" w:themeColor="text2" w:themeShade="BF"/>
          <w:szCs w:val="20"/>
        </w:rPr>
        <w:t>a</w:t>
      </w:r>
      <w:r w:rsidRPr="002F14A9">
        <w:rPr>
          <w:rFonts w:asciiTheme="minorHAnsi" w:eastAsiaTheme="minorHAnsi" w:hAnsiTheme="minorHAnsi" w:cstheme="minorBidi"/>
          <w:color w:val="414751" w:themeColor="text2" w:themeShade="BF"/>
          <w:szCs w:val="20"/>
        </w:rPr>
        <w:t xml:space="preserve"> pour fonction de répondre à une question simple, « A qui et à quoi va servir le système ? »</w:t>
      </w:r>
    </w:p>
    <w:p w14:paraId="64D055D9" w14:textId="1A44A70B" w:rsidR="00BC6945" w:rsidRPr="002F14A9" w:rsidRDefault="00BC6945" w:rsidP="00A630B5">
      <w:pPr>
        <w:pStyle w:val="Titre4"/>
      </w:pPr>
      <w:r w:rsidRPr="002F14A9">
        <w:t xml:space="preserve">UML utilisateur : </w:t>
      </w:r>
      <w:r w:rsidR="00AB2FBC" w:rsidRPr="00AB2FBC">
        <w:rPr>
          <w:noProof/>
        </w:rPr>
        <w:drawing>
          <wp:inline distT="0" distB="0" distL="0" distR="0" wp14:anchorId="56C90692" wp14:editId="387812B0">
            <wp:extent cx="5337175" cy="6117590"/>
            <wp:effectExtent l="0" t="0" r="0" b="381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7175" cy="6117590"/>
                    </a:xfrm>
                    <a:prstGeom prst="rect">
                      <a:avLst/>
                    </a:prstGeom>
                  </pic:spPr>
                </pic:pic>
              </a:graphicData>
            </a:graphic>
          </wp:inline>
        </w:drawing>
      </w:r>
    </w:p>
    <w:p w14:paraId="679D026E" w14:textId="7E186666" w:rsidR="00B95BCA" w:rsidRPr="00B95BCA" w:rsidRDefault="00B95BCA" w:rsidP="00B95BCA">
      <w:pPr>
        <w:pStyle w:val="NormalWeb"/>
        <w:spacing w:after="0"/>
        <w:jc w:val="center"/>
        <w:rPr>
          <w:rFonts w:asciiTheme="minorHAnsi" w:eastAsiaTheme="minorHAnsi" w:hAnsiTheme="minorHAnsi" w:cstheme="minorBidi"/>
          <w:i/>
          <w:color w:val="414751" w:themeColor="text2" w:themeShade="BF"/>
          <w:sz w:val="22"/>
          <w:szCs w:val="20"/>
          <w:u w:val="single"/>
        </w:rPr>
      </w:pPr>
      <w:r w:rsidRPr="00B95BCA">
        <w:rPr>
          <w:rFonts w:asciiTheme="minorHAnsi" w:eastAsiaTheme="minorHAnsi" w:hAnsiTheme="minorHAnsi" w:cstheme="minorBidi"/>
          <w:i/>
          <w:color w:val="414751" w:themeColor="text2" w:themeShade="BF"/>
          <w:sz w:val="22"/>
          <w:szCs w:val="20"/>
          <w:u w:val="single"/>
        </w:rPr>
        <w:t>Figure 2 : UML User</w:t>
      </w:r>
    </w:p>
    <w:p w14:paraId="277A5135" w14:textId="54A8B7B8" w:rsidR="00BC6945" w:rsidRPr="002F14A9" w:rsidRDefault="00BC6945" w:rsidP="00D55029">
      <w:pPr>
        <w:pStyle w:val="NormalWeb"/>
        <w:spacing w:after="0"/>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t>L’UML ci-dessus présente le système domotique, cas utilisateur que nous allons créer afin de répondre au cahier des charges.</w:t>
      </w:r>
    </w:p>
    <w:p w14:paraId="3F835156" w14:textId="71FB8702" w:rsidR="00BC6945" w:rsidRPr="002F14A9" w:rsidRDefault="00BC6945" w:rsidP="00D55029">
      <w:pPr>
        <w:jc w:val="both"/>
        <w:rPr>
          <w:u w:val="single"/>
        </w:rPr>
      </w:pPr>
      <w:r w:rsidRPr="002F14A9">
        <w:rPr>
          <w:u w:val="single"/>
        </w:rPr>
        <w:t>Explications :</w:t>
      </w:r>
    </w:p>
    <w:p w14:paraId="2BD42969" w14:textId="77777777" w:rsidR="00BC6945" w:rsidRPr="002F14A9" w:rsidRDefault="00BC6945" w:rsidP="00D55029">
      <w:pPr>
        <w:pStyle w:val="NormalWeb"/>
        <w:spacing w:after="0"/>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t>On peut retrouver ici deux services différents, les acteurs ainsi que les cas d’utilisation.</w:t>
      </w:r>
    </w:p>
    <w:p w14:paraId="05455A78" w14:textId="77777777" w:rsidR="00BC6945" w:rsidRPr="002F14A9" w:rsidRDefault="00BC6945" w:rsidP="00D55029">
      <w:pPr>
        <w:pStyle w:val="NormalWeb"/>
        <w:spacing w:after="0"/>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lastRenderedPageBreak/>
        <w:t>Les acteurs correspondent à des rôles, et sont des entités extérieures au système qui interagissent directement avec lui.</w:t>
      </w:r>
    </w:p>
    <w:p w14:paraId="50AC5F58" w14:textId="1A4539FE" w:rsidR="00BC6945" w:rsidRPr="002F14A9" w:rsidRDefault="00BC6945" w:rsidP="00D55029">
      <w:pPr>
        <w:pStyle w:val="NormalWeb"/>
        <w:spacing w:after="0"/>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t xml:space="preserve">Cinq acteurs sont modélisés ici l’utilisateur, l’administrateur, un administrateur base de </w:t>
      </w:r>
      <w:r w:rsidR="002F14A9" w:rsidRPr="002F14A9">
        <w:rPr>
          <w:rFonts w:asciiTheme="minorHAnsi" w:eastAsiaTheme="minorHAnsi" w:hAnsiTheme="minorHAnsi" w:cstheme="minorBidi"/>
          <w:color w:val="414751" w:themeColor="text2" w:themeShade="BF"/>
          <w:szCs w:val="20"/>
        </w:rPr>
        <w:t>données</w:t>
      </w:r>
      <w:r w:rsidRPr="002F14A9">
        <w:rPr>
          <w:rFonts w:asciiTheme="minorHAnsi" w:eastAsiaTheme="minorHAnsi" w:hAnsiTheme="minorHAnsi" w:cstheme="minorBidi"/>
          <w:color w:val="414751" w:themeColor="text2" w:themeShade="BF"/>
          <w:szCs w:val="20"/>
        </w:rPr>
        <w:t>, un administrateur réseau et enfin le support technique.</w:t>
      </w:r>
    </w:p>
    <w:p w14:paraId="7FD2A42F" w14:textId="77777777" w:rsidR="00BC6945" w:rsidRPr="002F14A9" w:rsidRDefault="00BC6945" w:rsidP="00D55029">
      <w:pPr>
        <w:pStyle w:val="NormalWeb"/>
        <w:spacing w:after="0"/>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t xml:space="preserve">Il y a deux acteurs principaux liés à l’application : </w:t>
      </w:r>
    </w:p>
    <w:p w14:paraId="4EF18A85" w14:textId="0812E051" w:rsidR="00BC6945" w:rsidRPr="002F14A9" w:rsidRDefault="002F14A9" w:rsidP="00D55029">
      <w:pPr>
        <w:pStyle w:val="NormalWeb"/>
        <w:numPr>
          <w:ilvl w:val="0"/>
          <w:numId w:val="14"/>
        </w:numPr>
        <w:spacing w:after="0" w:afterAutospacing="0"/>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t>L’utilisateur</w:t>
      </w:r>
      <w:r w:rsidR="00BC6945" w:rsidRPr="002F14A9">
        <w:rPr>
          <w:rFonts w:asciiTheme="minorHAnsi" w:eastAsiaTheme="minorHAnsi" w:hAnsiTheme="minorHAnsi" w:cstheme="minorBidi"/>
          <w:color w:val="414751" w:themeColor="text2" w:themeShade="BF"/>
          <w:szCs w:val="20"/>
        </w:rPr>
        <w:t xml:space="preserve"> qui utilisera le système</w:t>
      </w:r>
    </w:p>
    <w:p w14:paraId="235BFC71" w14:textId="0BA65103" w:rsidR="00BC6945" w:rsidRPr="002F14A9" w:rsidRDefault="002F14A9" w:rsidP="00D55029">
      <w:pPr>
        <w:pStyle w:val="NormalWeb"/>
        <w:numPr>
          <w:ilvl w:val="0"/>
          <w:numId w:val="14"/>
        </w:numPr>
        <w:spacing w:after="0" w:afterAutospacing="0"/>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t>L’administrateur</w:t>
      </w:r>
      <w:r w:rsidR="00BC6945" w:rsidRPr="002F14A9">
        <w:rPr>
          <w:rFonts w:asciiTheme="minorHAnsi" w:eastAsiaTheme="minorHAnsi" w:hAnsiTheme="minorHAnsi" w:cstheme="minorBidi"/>
          <w:color w:val="414751" w:themeColor="text2" w:themeShade="BF"/>
          <w:szCs w:val="20"/>
        </w:rPr>
        <w:t xml:space="preserve"> qui pourra superviser toutes les activités de celui-ci</w:t>
      </w:r>
    </w:p>
    <w:p w14:paraId="0BD3DB9B" w14:textId="6358CE20" w:rsidR="00BC6945" w:rsidRPr="002F14A9" w:rsidRDefault="00BC6945" w:rsidP="00D55029">
      <w:pPr>
        <w:pStyle w:val="NormalWeb"/>
        <w:spacing w:after="0"/>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t>Les trois autres acteurs interagiront avec l’administrateur par le système à sa demande.</w:t>
      </w:r>
    </w:p>
    <w:p w14:paraId="599C7FDB" w14:textId="77777777" w:rsidR="00BC6945" w:rsidRPr="002F14A9" w:rsidRDefault="00BC6945" w:rsidP="00D55029">
      <w:pPr>
        <w:pStyle w:val="NormalWeb"/>
        <w:spacing w:before="0" w:beforeAutospacing="0" w:after="0"/>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t>Les cas d’utilisation sont des fonctionnalités des acteurs sur le système.</w:t>
      </w:r>
    </w:p>
    <w:p w14:paraId="63E1D763" w14:textId="77777777" w:rsidR="00BC6945" w:rsidRPr="002F14A9" w:rsidRDefault="00BC6945" w:rsidP="00D55029">
      <w:pPr>
        <w:pStyle w:val="NormalWeb"/>
        <w:spacing w:before="0" w:beforeAutospacing="0" w:after="0"/>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t>On y retrouve toutes les fonctionnalités simplifiées du système.</w:t>
      </w:r>
    </w:p>
    <w:p w14:paraId="6A10E135" w14:textId="77777777" w:rsidR="00BC6945" w:rsidRPr="002F14A9" w:rsidRDefault="00BC6945" w:rsidP="00BC6945">
      <w:pPr>
        <w:pStyle w:val="NormalWeb"/>
        <w:spacing w:after="0"/>
        <w:rPr>
          <w:rFonts w:asciiTheme="minorHAnsi" w:eastAsiaTheme="minorHAnsi" w:hAnsiTheme="minorHAnsi" w:cstheme="minorBidi"/>
          <w:color w:val="414751" w:themeColor="text2" w:themeShade="BF"/>
          <w:szCs w:val="20"/>
          <w:u w:val="single"/>
        </w:rPr>
      </w:pPr>
      <w:r w:rsidRPr="002F14A9">
        <w:rPr>
          <w:rFonts w:asciiTheme="minorHAnsi" w:eastAsiaTheme="minorHAnsi" w:hAnsiTheme="minorHAnsi" w:cstheme="minorBidi"/>
          <w:color w:val="414751" w:themeColor="text2" w:themeShade="BF"/>
          <w:szCs w:val="20"/>
          <w:u w:val="single"/>
        </w:rPr>
        <w:t>Principe de fonctionnement :</w:t>
      </w:r>
    </w:p>
    <w:p w14:paraId="249C8BD7" w14:textId="77777777" w:rsidR="00BC6945" w:rsidRPr="002F14A9" w:rsidRDefault="00BC6945" w:rsidP="00D55029">
      <w:pPr>
        <w:pStyle w:val="NormalWeb"/>
        <w:spacing w:after="0"/>
        <w:ind w:firstLine="708"/>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t>Un acteur administrateur autorise l’accès au système au travers d’un support, notre application, et peut à tout moment superviser toutes les activités réalisées par les autres acteurs du système.</w:t>
      </w:r>
    </w:p>
    <w:p w14:paraId="24AD8BED" w14:textId="3B8A2AC3" w:rsidR="00BC6945" w:rsidRPr="002F14A9" w:rsidRDefault="00BC6945" w:rsidP="00D55029">
      <w:pPr>
        <w:pStyle w:val="NormalWeb"/>
        <w:spacing w:after="0"/>
        <w:ind w:firstLine="708"/>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t xml:space="preserve">Un acteur utilisateur après autorisation d’un administrateur peut utiliser le système et accéder à l’application avec une interface utilisateur pour gérer le système domotique de sa maison en toutes simplicités. </w:t>
      </w:r>
      <w:r w:rsidR="00812555">
        <w:rPr>
          <w:rFonts w:asciiTheme="minorHAnsi" w:eastAsiaTheme="minorHAnsi" w:hAnsiTheme="minorHAnsi" w:cstheme="minorBidi"/>
          <w:color w:val="414751" w:themeColor="text2" w:themeShade="BF"/>
          <w:szCs w:val="20"/>
        </w:rPr>
        <w:br/>
      </w:r>
      <w:r w:rsidRPr="002F14A9">
        <w:rPr>
          <w:rFonts w:asciiTheme="minorHAnsi" w:eastAsiaTheme="minorHAnsi" w:hAnsiTheme="minorHAnsi" w:cstheme="minorBidi"/>
          <w:color w:val="414751" w:themeColor="text2" w:themeShade="BF"/>
          <w:szCs w:val="20"/>
        </w:rPr>
        <w:t xml:space="preserve">Celui-ci peut s’identifier sur son espace personnel, </w:t>
      </w:r>
      <w:r w:rsidR="00812555">
        <w:rPr>
          <w:rFonts w:asciiTheme="minorHAnsi" w:eastAsiaTheme="minorHAnsi" w:hAnsiTheme="minorHAnsi" w:cstheme="minorBidi"/>
          <w:color w:val="414751" w:themeColor="text2" w:themeShade="BF"/>
          <w:szCs w:val="20"/>
        </w:rPr>
        <w:t>contrôler</w:t>
      </w:r>
      <w:r w:rsidR="007F5C52">
        <w:rPr>
          <w:rFonts w:asciiTheme="minorHAnsi" w:eastAsiaTheme="minorHAnsi" w:hAnsiTheme="minorHAnsi" w:cstheme="minorBidi"/>
          <w:color w:val="414751" w:themeColor="text2" w:themeShade="BF"/>
          <w:szCs w:val="20"/>
        </w:rPr>
        <w:t xml:space="preserve"> / </w:t>
      </w:r>
      <w:r w:rsidR="008367A3">
        <w:rPr>
          <w:rFonts w:asciiTheme="minorHAnsi" w:eastAsiaTheme="minorHAnsi" w:hAnsiTheme="minorHAnsi" w:cstheme="minorBidi"/>
          <w:color w:val="414751" w:themeColor="text2" w:themeShade="BF"/>
          <w:szCs w:val="20"/>
        </w:rPr>
        <w:t>planifier</w:t>
      </w:r>
      <w:r w:rsidR="007F5C52">
        <w:rPr>
          <w:rFonts w:asciiTheme="minorHAnsi" w:eastAsiaTheme="minorHAnsi" w:hAnsiTheme="minorHAnsi" w:cstheme="minorBidi"/>
          <w:color w:val="414751" w:themeColor="text2" w:themeShade="BF"/>
          <w:szCs w:val="20"/>
        </w:rPr>
        <w:t xml:space="preserve"> / moduler l’éclairage, afficher / contrôler </w:t>
      </w:r>
      <w:r w:rsidR="00491EB6">
        <w:rPr>
          <w:rFonts w:asciiTheme="minorHAnsi" w:eastAsiaTheme="minorHAnsi" w:hAnsiTheme="minorHAnsi" w:cstheme="minorBidi"/>
          <w:color w:val="414751" w:themeColor="text2" w:themeShade="BF"/>
          <w:szCs w:val="20"/>
        </w:rPr>
        <w:t>la température</w:t>
      </w:r>
      <w:r w:rsidR="001D0505">
        <w:rPr>
          <w:rFonts w:asciiTheme="minorHAnsi" w:eastAsiaTheme="minorHAnsi" w:hAnsiTheme="minorHAnsi" w:cstheme="minorBidi"/>
          <w:color w:val="414751" w:themeColor="text2" w:themeShade="BF"/>
          <w:szCs w:val="20"/>
        </w:rPr>
        <w:t xml:space="preserve">, </w:t>
      </w:r>
      <w:r w:rsidR="00FF5E1F">
        <w:rPr>
          <w:rFonts w:asciiTheme="minorHAnsi" w:eastAsiaTheme="minorHAnsi" w:hAnsiTheme="minorHAnsi" w:cstheme="minorBidi"/>
          <w:color w:val="414751" w:themeColor="text2" w:themeShade="BF"/>
          <w:szCs w:val="20"/>
        </w:rPr>
        <w:t>consulter les données / états des capteurs, suivre la consommation, allumer / éteindre le système.</w:t>
      </w:r>
    </w:p>
    <w:p w14:paraId="30DDCE41" w14:textId="77777777" w:rsidR="00BC6945" w:rsidRPr="002F14A9" w:rsidRDefault="00BC6945" w:rsidP="00D55029">
      <w:pPr>
        <w:pStyle w:val="NormalWeb"/>
        <w:spacing w:after="0"/>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t>Si l’utilisateur a un quelconque problème avec son système, application ou capteur, il peut contacter un support technique afin qu’une aide lui soit apporté suivi de la résolution de son problème.</w:t>
      </w:r>
    </w:p>
    <w:p w14:paraId="483E4E35" w14:textId="77777777" w:rsidR="00BC6945" w:rsidRPr="002F14A9" w:rsidRDefault="00BC6945" w:rsidP="00D55029">
      <w:pPr>
        <w:pStyle w:val="NormalWeb"/>
        <w:spacing w:after="0"/>
        <w:ind w:firstLine="708"/>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t>Un acteur administrateur réseau s’occupe d’assurer le suivi des différents transferts des bus de données entre les différentes plateformes du système.</w:t>
      </w:r>
    </w:p>
    <w:p w14:paraId="4C355A50" w14:textId="7774F6F0" w:rsidR="00BC6945" w:rsidRPr="002F14A9" w:rsidRDefault="00BC6945" w:rsidP="00D55029">
      <w:pPr>
        <w:pStyle w:val="NormalWeb"/>
        <w:spacing w:after="0"/>
        <w:ind w:firstLine="708"/>
        <w:jc w:val="both"/>
        <w:rPr>
          <w:rFonts w:asciiTheme="minorHAnsi" w:eastAsiaTheme="minorHAnsi" w:hAnsiTheme="minorHAnsi" w:cstheme="minorBidi"/>
          <w:color w:val="414751" w:themeColor="text2" w:themeShade="BF"/>
          <w:szCs w:val="20"/>
        </w:rPr>
      </w:pPr>
      <w:r w:rsidRPr="002F14A9">
        <w:rPr>
          <w:rFonts w:asciiTheme="minorHAnsi" w:eastAsiaTheme="minorHAnsi" w:hAnsiTheme="minorHAnsi" w:cstheme="minorBidi"/>
          <w:color w:val="414751" w:themeColor="text2" w:themeShade="BF"/>
          <w:szCs w:val="20"/>
        </w:rPr>
        <w:t>Un acteur administrateur BDD a pour fonction d’optimiser, de superviser la base d’information afin de sécuriser les données d’utilisateurs.</w:t>
      </w:r>
    </w:p>
    <w:p w14:paraId="35D6859B" w14:textId="76A17887" w:rsidR="00BC6945" w:rsidRDefault="00BC6945" w:rsidP="00D55029">
      <w:pPr>
        <w:jc w:val="both"/>
      </w:pPr>
      <w:r w:rsidRPr="002F14A9">
        <w:t>Vous pouvez donc avoir une vue générale du système proposé de façon simplifiée.</w:t>
      </w:r>
    </w:p>
    <w:p w14:paraId="2B99D186" w14:textId="77777777" w:rsidR="002F14A9" w:rsidRPr="002F14A9" w:rsidRDefault="002F14A9" w:rsidP="00BC6945"/>
    <w:p w14:paraId="32AEC9E0" w14:textId="77777777" w:rsidR="00755577" w:rsidRDefault="00BC6945" w:rsidP="00755577">
      <w:pPr>
        <w:pStyle w:val="Titre4"/>
      </w:pPr>
      <w:r w:rsidRPr="002F14A9">
        <w:lastRenderedPageBreak/>
        <w:t xml:space="preserve">UML activité : </w:t>
      </w:r>
    </w:p>
    <w:p w14:paraId="768366FF" w14:textId="77777777" w:rsidR="00755577" w:rsidRPr="002F14A9" w:rsidRDefault="00755577" w:rsidP="00755577">
      <w:r w:rsidRPr="002F14A9">
        <w:t>Nous avons opté pour vous présenter en premier UML activité la méthode d’entrée sur l’application à partir de l’updater.</w:t>
      </w:r>
    </w:p>
    <w:p w14:paraId="2A132F90" w14:textId="77777777" w:rsidR="00755577" w:rsidRPr="002F14A9" w:rsidRDefault="00755577" w:rsidP="00755577">
      <w:r w:rsidRPr="002F14A9">
        <w:t>Ce diagramme a donc pour fonction de se loguer à l’application de notre système afin de pouvoir accéder son interface afin de piloter sa maison.</w:t>
      </w:r>
    </w:p>
    <w:p w14:paraId="3D146295" w14:textId="77777777" w:rsidR="00755577" w:rsidRPr="002F14A9" w:rsidRDefault="00755577" w:rsidP="00755577">
      <w:pPr>
        <w:pStyle w:val="NormalWeb"/>
        <w:spacing w:after="0"/>
        <w:rPr>
          <w:rFonts w:asciiTheme="minorHAnsi" w:eastAsiaTheme="minorHAnsi" w:hAnsiTheme="minorHAnsi" w:cstheme="minorBidi"/>
          <w:color w:val="414751" w:themeColor="text2" w:themeShade="BF"/>
          <w:szCs w:val="20"/>
          <w:u w:val="single"/>
        </w:rPr>
      </w:pPr>
      <w:r w:rsidRPr="002F14A9">
        <w:rPr>
          <w:rFonts w:asciiTheme="minorHAnsi" w:eastAsiaTheme="minorHAnsi" w:hAnsiTheme="minorHAnsi" w:cstheme="minorBidi"/>
          <w:color w:val="414751" w:themeColor="text2" w:themeShade="BF"/>
          <w:szCs w:val="20"/>
          <w:u w:val="single"/>
        </w:rPr>
        <w:t>Explications :</w:t>
      </w:r>
    </w:p>
    <w:p w14:paraId="5216BB9B" w14:textId="77777777" w:rsidR="00755577" w:rsidRPr="002F14A9" w:rsidRDefault="00755577" w:rsidP="00755577">
      <w:r w:rsidRPr="002F14A9">
        <w:t>Nous pouvons retrouver deux secteurs :</w:t>
      </w:r>
    </w:p>
    <w:p w14:paraId="4D27FC1B" w14:textId="77777777" w:rsidR="00755577" w:rsidRPr="002F14A9" w:rsidRDefault="00755577" w:rsidP="00755577">
      <w:pPr>
        <w:pStyle w:val="Paragraphedeliste"/>
        <w:numPr>
          <w:ilvl w:val="0"/>
          <w:numId w:val="15"/>
        </w:numPr>
        <w:spacing w:after="160" w:line="259" w:lineRule="auto"/>
      </w:pPr>
      <w:r w:rsidRPr="002F14A9">
        <w:t>L’interface du système</w:t>
      </w:r>
    </w:p>
    <w:p w14:paraId="11FF66A3" w14:textId="77777777" w:rsidR="00755577" w:rsidRPr="002F14A9" w:rsidRDefault="00755577" w:rsidP="00755577">
      <w:pPr>
        <w:pStyle w:val="Paragraphedeliste"/>
        <w:numPr>
          <w:ilvl w:val="0"/>
          <w:numId w:val="15"/>
        </w:numPr>
        <w:spacing w:after="160" w:line="259" w:lineRule="auto"/>
      </w:pPr>
      <w:r w:rsidRPr="002F14A9">
        <w:t>Ce que verra l’utilisateur</w:t>
      </w:r>
    </w:p>
    <w:p w14:paraId="0E1131FE" w14:textId="77777777" w:rsidR="00755577" w:rsidRPr="002F14A9" w:rsidRDefault="00755577" w:rsidP="00755577">
      <w:r w:rsidRPr="002F14A9">
        <w:t>Un utilisateur pourra être un client, un administrateur ou encore le support technique ici.</w:t>
      </w:r>
    </w:p>
    <w:p w14:paraId="44B78848" w14:textId="77777777" w:rsidR="00755577" w:rsidRPr="002F14A9" w:rsidRDefault="00755577" w:rsidP="00755577">
      <w:r w:rsidRPr="002F14A9">
        <w:t>Le rond bleu ainsi que le rond noir représentent l’initialisation de la méthode et la fin de celle-ci.</w:t>
      </w:r>
    </w:p>
    <w:p w14:paraId="4FF41609" w14:textId="77777777" w:rsidR="00755577" w:rsidRPr="002F14A9" w:rsidRDefault="00755577" w:rsidP="00755577">
      <w:r w:rsidRPr="002F14A9">
        <w:t>Les flèches font référence aux différentes liaisons entre les activités.</w:t>
      </w:r>
    </w:p>
    <w:p w14:paraId="61FE35FA" w14:textId="77777777" w:rsidR="00755577" w:rsidRPr="002F14A9" w:rsidRDefault="00755577" w:rsidP="00755577">
      <w:r w:rsidRPr="002F14A9">
        <w:t>Les losanges jaunes concernent des branchements conditionnels afin de choisir un chemin d’arrivée selon l’action faite sur l’activité transmise par la transition.</w:t>
      </w:r>
    </w:p>
    <w:p w14:paraId="3197620F" w14:textId="476315C8" w:rsidR="00BC6945" w:rsidRPr="002F14A9" w:rsidRDefault="00BC6945" w:rsidP="00C72FD4">
      <w:pPr>
        <w:pStyle w:val="Titre4"/>
      </w:pPr>
    </w:p>
    <w:p w14:paraId="17999732" w14:textId="206FAAC1" w:rsidR="00BC6945" w:rsidRDefault="00BC6945" w:rsidP="00BC6945">
      <w:r w:rsidRPr="002F14A9">
        <w:t xml:space="preserve">Voici maintenant </w:t>
      </w:r>
      <w:r w:rsidR="00516499">
        <w:t>les</w:t>
      </w:r>
      <w:r w:rsidRPr="002F14A9">
        <w:t xml:space="preserve"> </w:t>
      </w:r>
      <w:r w:rsidR="00755577">
        <w:t xml:space="preserve">4 </w:t>
      </w:r>
      <w:r w:rsidRPr="002F14A9">
        <w:t>UML activité</w:t>
      </w:r>
      <w:r w:rsidR="00516499">
        <w:t>s</w:t>
      </w:r>
      <w:r w:rsidRPr="002F14A9">
        <w:t xml:space="preserve"> qui v</w:t>
      </w:r>
      <w:r w:rsidR="00516499">
        <w:t>ont</w:t>
      </w:r>
      <w:r w:rsidRPr="002F14A9">
        <w:t xml:space="preserve"> présenter graphiquement </w:t>
      </w:r>
      <w:r w:rsidR="00516499" w:rsidRPr="002F14A9">
        <w:t>les comportements possibles</w:t>
      </w:r>
      <w:r w:rsidR="00516499">
        <w:t> :</w:t>
      </w:r>
    </w:p>
    <w:p w14:paraId="76A5C494" w14:textId="65A8CD23" w:rsidR="00516499" w:rsidRPr="002F14A9" w:rsidRDefault="00516499" w:rsidP="00BC6945">
      <w:r w:rsidRPr="00516499">
        <w:rPr>
          <w:noProof/>
        </w:rPr>
        <w:lastRenderedPageBreak/>
        <w:drawing>
          <wp:inline distT="0" distB="0" distL="0" distR="0" wp14:anchorId="17D2A856" wp14:editId="738D05CD">
            <wp:extent cx="5337175" cy="3691255"/>
            <wp:effectExtent l="0" t="0" r="0" b="444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7175" cy="3691255"/>
                    </a:xfrm>
                    <a:prstGeom prst="rect">
                      <a:avLst/>
                    </a:prstGeom>
                  </pic:spPr>
                </pic:pic>
              </a:graphicData>
            </a:graphic>
          </wp:inline>
        </w:drawing>
      </w:r>
    </w:p>
    <w:p w14:paraId="461C4B8D" w14:textId="52AD8CC7" w:rsidR="00B95BCA" w:rsidRPr="00B95BCA" w:rsidRDefault="00B95BCA" w:rsidP="00B95BCA">
      <w:pPr>
        <w:jc w:val="center"/>
        <w:rPr>
          <w:i/>
          <w:sz w:val="22"/>
          <w:u w:val="single"/>
        </w:rPr>
      </w:pPr>
      <w:r w:rsidRPr="00B95BCA">
        <w:rPr>
          <w:i/>
          <w:sz w:val="22"/>
          <w:u w:val="single"/>
        </w:rPr>
        <w:t>Figure 3 : UML Activité</w:t>
      </w:r>
      <w:r w:rsidR="00516499">
        <w:rPr>
          <w:i/>
          <w:sz w:val="22"/>
          <w:u w:val="single"/>
        </w:rPr>
        <w:t xml:space="preserve"> Température</w:t>
      </w:r>
      <w:r w:rsidR="00CF56B8">
        <w:rPr>
          <w:i/>
          <w:sz w:val="22"/>
          <w:u w:val="single"/>
        </w:rPr>
        <w:t xml:space="preserve"> Manuel</w:t>
      </w:r>
    </w:p>
    <w:p w14:paraId="658471E3" w14:textId="136DF830" w:rsidR="00B95BCA" w:rsidRDefault="004B2293" w:rsidP="00BC6945">
      <w:r w:rsidRPr="004B2293">
        <w:rPr>
          <w:noProof/>
        </w:rPr>
        <w:drawing>
          <wp:inline distT="0" distB="0" distL="0" distR="0" wp14:anchorId="7CD6F724" wp14:editId="7DC09236">
            <wp:extent cx="5337175" cy="3693160"/>
            <wp:effectExtent l="0" t="0" r="0" b="254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7175" cy="3693160"/>
                    </a:xfrm>
                    <a:prstGeom prst="rect">
                      <a:avLst/>
                    </a:prstGeom>
                  </pic:spPr>
                </pic:pic>
              </a:graphicData>
            </a:graphic>
          </wp:inline>
        </w:drawing>
      </w:r>
    </w:p>
    <w:p w14:paraId="6EC14E47" w14:textId="48F382F1" w:rsidR="004B2293" w:rsidRPr="00B95BCA" w:rsidRDefault="004B2293" w:rsidP="004B2293">
      <w:pPr>
        <w:jc w:val="center"/>
        <w:rPr>
          <w:i/>
          <w:sz w:val="22"/>
          <w:u w:val="single"/>
        </w:rPr>
      </w:pPr>
      <w:r w:rsidRPr="00B95BCA">
        <w:rPr>
          <w:i/>
          <w:sz w:val="22"/>
          <w:u w:val="single"/>
        </w:rPr>
        <w:t xml:space="preserve">Figure </w:t>
      </w:r>
      <w:r>
        <w:rPr>
          <w:i/>
          <w:sz w:val="22"/>
          <w:u w:val="single"/>
        </w:rPr>
        <w:t>4</w:t>
      </w:r>
      <w:r w:rsidRPr="00B95BCA">
        <w:rPr>
          <w:i/>
          <w:sz w:val="22"/>
          <w:u w:val="single"/>
        </w:rPr>
        <w:t> : UML Activité</w:t>
      </w:r>
      <w:r>
        <w:rPr>
          <w:i/>
          <w:sz w:val="22"/>
          <w:u w:val="single"/>
        </w:rPr>
        <w:t xml:space="preserve"> Température Automatique</w:t>
      </w:r>
    </w:p>
    <w:p w14:paraId="5E89FD25" w14:textId="155CFED4" w:rsidR="004B2293" w:rsidRDefault="00443307" w:rsidP="00BC6945">
      <w:r w:rsidRPr="00443307">
        <w:rPr>
          <w:noProof/>
        </w:rPr>
        <w:lastRenderedPageBreak/>
        <w:drawing>
          <wp:inline distT="0" distB="0" distL="0" distR="0" wp14:anchorId="2BA8BD5E" wp14:editId="250FE708">
            <wp:extent cx="5337175" cy="3759835"/>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7175" cy="3759835"/>
                    </a:xfrm>
                    <a:prstGeom prst="rect">
                      <a:avLst/>
                    </a:prstGeom>
                  </pic:spPr>
                </pic:pic>
              </a:graphicData>
            </a:graphic>
          </wp:inline>
        </w:drawing>
      </w:r>
    </w:p>
    <w:p w14:paraId="0F3400DA" w14:textId="5FB578CD" w:rsidR="00443307" w:rsidRDefault="00443307" w:rsidP="00443307">
      <w:pPr>
        <w:jc w:val="center"/>
        <w:rPr>
          <w:i/>
          <w:sz w:val="22"/>
          <w:u w:val="single"/>
        </w:rPr>
      </w:pPr>
      <w:r w:rsidRPr="00B95BCA">
        <w:rPr>
          <w:i/>
          <w:sz w:val="22"/>
          <w:u w:val="single"/>
        </w:rPr>
        <w:t xml:space="preserve">Figure </w:t>
      </w:r>
      <w:r>
        <w:rPr>
          <w:i/>
          <w:sz w:val="22"/>
          <w:u w:val="single"/>
        </w:rPr>
        <w:t>5</w:t>
      </w:r>
      <w:r w:rsidRPr="00B95BCA">
        <w:rPr>
          <w:i/>
          <w:sz w:val="22"/>
          <w:u w:val="single"/>
        </w:rPr>
        <w:t> : UML Activité</w:t>
      </w:r>
      <w:r>
        <w:rPr>
          <w:i/>
          <w:sz w:val="22"/>
          <w:u w:val="single"/>
        </w:rPr>
        <w:t xml:space="preserve"> Éclairage </w:t>
      </w:r>
      <w:r w:rsidR="00755577">
        <w:rPr>
          <w:i/>
          <w:sz w:val="22"/>
          <w:u w:val="single"/>
        </w:rPr>
        <w:t>–</w:t>
      </w:r>
      <w:r>
        <w:rPr>
          <w:i/>
          <w:sz w:val="22"/>
          <w:u w:val="single"/>
        </w:rPr>
        <w:t xml:space="preserve"> Manuel</w:t>
      </w:r>
    </w:p>
    <w:p w14:paraId="6DA6FBEF" w14:textId="22D5A40E" w:rsidR="00755577" w:rsidRPr="00B95BCA" w:rsidRDefault="00755577" w:rsidP="00443307">
      <w:pPr>
        <w:jc w:val="center"/>
        <w:rPr>
          <w:i/>
          <w:sz w:val="22"/>
          <w:u w:val="single"/>
        </w:rPr>
      </w:pPr>
      <w:r w:rsidRPr="00755577">
        <w:rPr>
          <w:i/>
          <w:noProof/>
          <w:sz w:val="22"/>
          <w:u w:val="single"/>
        </w:rPr>
        <w:drawing>
          <wp:inline distT="0" distB="0" distL="0" distR="0" wp14:anchorId="79038413" wp14:editId="67BED92A">
            <wp:extent cx="5337175" cy="3736340"/>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7175" cy="3736340"/>
                    </a:xfrm>
                    <a:prstGeom prst="rect">
                      <a:avLst/>
                    </a:prstGeom>
                  </pic:spPr>
                </pic:pic>
              </a:graphicData>
            </a:graphic>
          </wp:inline>
        </w:drawing>
      </w:r>
    </w:p>
    <w:p w14:paraId="2509B6C5" w14:textId="66F91948" w:rsidR="00755577" w:rsidRDefault="00755577" w:rsidP="00755577">
      <w:pPr>
        <w:jc w:val="center"/>
        <w:rPr>
          <w:i/>
          <w:sz w:val="22"/>
          <w:u w:val="single"/>
        </w:rPr>
      </w:pPr>
      <w:r w:rsidRPr="00B95BCA">
        <w:rPr>
          <w:i/>
          <w:sz w:val="22"/>
          <w:u w:val="single"/>
        </w:rPr>
        <w:t xml:space="preserve">Figure </w:t>
      </w:r>
      <w:r>
        <w:rPr>
          <w:i/>
          <w:sz w:val="22"/>
          <w:u w:val="single"/>
        </w:rPr>
        <w:t>6</w:t>
      </w:r>
      <w:r w:rsidRPr="00B95BCA">
        <w:rPr>
          <w:i/>
          <w:sz w:val="22"/>
          <w:u w:val="single"/>
        </w:rPr>
        <w:t> : UML Activité</w:t>
      </w:r>
      <w:r>
        <w:rPr>
          <w:i/>
          <w:sz w:val="22"/>
          <w:u w:val="single"/>
        </w:rPr>
        <w:t xml:space="preserve"> Éclairage – Automatique</w:t>
      </w:r>
    </w:p>
    <w:p w14:paraId="5FFBBE2A" w14:textId="77777777" w:rsidR="00755577" w:rsidRDefault="00755577" w:rsidP="002F14A9">
      <w:pPr>
        <w:pStyle w:val="NormalWeb"/>
        <w:spacing w:after="0"/>
        <w:rPr>
          <w:rFonts w:asciiTheme="minorHAnsi" w:eastAsiaTheme="minorHAnsi" w:hAnsiTheme="minorHAnsi" w:cstheme="minorBidi"/>
          <w:color w:val="414751" w:themeColor="text2" w:themeShade="BF"/>
          <w:szCs w:val="20"/>
          <w:u w:val="single"/>
        </w:rPr>
      </w:pPr>
    </w:p>
    <w:p w14:paraId="62ECA859" w14:textId="77777777" w:rsidR="00BC6945" w:rsidRPr="002F14A9" w:rsidRDefault="00BC6945" w:rsidP="00BC6945">
      <w:pPr>
        <w:spacing w:after="0"/>
      </w:pPr>
    </w:p>
    <w:p w14:paraId="2C033AF2" w14:textId="77777777" w:rsidR="00BC6945" w:rsidRPr="002F14A9" w:rsidRDefault="00BC6945" w:rsidP="00BC6945">
      <w:pPr>
        <w:spacing w:after="0"/>
      </w:pPr>
      <w:r w:rsidRPr="002F14A9">
        <w:t>En résumé voici un exemple d’une des fonctionnalités du système que nous modélisons.</w:t>
      </w:r>
    </w:p>
    <w:p w14:paraId="364C8CC9" w14:textId="4AEF530B" w:rsidR="00BC6945" w:rsidRDefault="00BC6945" w:rsidP="002F14A9">
      <w:pPr>
        <w:spacing w:after="0"/>
      </w:pPr>
      <w:r w:rsidRPr="002F14A9">
        <w:t xml:space="preserve">Chaque fonctionnalité suit le même procédé d’analyse afin de poser les bases au mieux afin de bien comprendre toutes les subtilités de chaque </w:t>
      </w:r>
      <w:r w:rsidR="002F14A9" w:rsidRPr="002F14A9">
        <w:t>fonction</w:t>
      </w:r>
      <w:r w:rsidRPr="002F14A9">
        <w:t xml:space="preserve"> et bien sûr pouvoir coder l’application du système pour rendre le Ce</w:t>
      </w:r>
      <w:r w:rsidR="008367A3">
        <w:t>M</w:t>
      </w:r>
      <w:r w:rsidRPr="002F14A9">
        <w:t>ac le plus complet possible.</w:t>
      </w:r>
    </w:p>
    <w:p w14:paraId="77A79E45" w14:textId="77777777" w:rsidR="00C72FD4" w:rsidRDefault="00C72FD4" w:rsidP="00BD4056">
      <w:pPr>
        <w:pStyle w:val="Titre1"/>
        <w:rPr>
          <w:rFonts w:asciiTheme="minorHAnsi" w:hAnsiTheme="minorHAnsi"/>
          <w:smallCaps w:val="0"/>
          <w:color w:val="414751" w:themeColor="text2" w:themeShade="BF"/>
          <w:spacing w:val="0"/>
          <w:sz w:val="24"/>
          <w:szCs w:val="20"/>
        </w:rPr>
      </w:pPr>
    </w:p>
    <w:p w14:paraId="705B1E9F" w14:textId="48836FF5" w:rsidR="00B9284E" w:rsidRDefault="00C72FD4" w:rsidP="00B9284E">
      <w:pPr>
        <w:pStyle w:val="Titre1"/>
        <w:numPr>
          <w:ilvl w:val="0"/>
          <w:numId w:val="17"/>
        </w:numPr>
      </w:pPr>
      <w:bookmarkStart w:id="6" w:name="_Toc527561775"/>
      <w:r>
        <w:t>Schéma navigationnel</w:t>
      </w:r>
      <w:bookmarkEnd w:id="6"/>
    </w:p>
    <w:p w14:paraId="756AD587" w14:textId="77777777" w:rsidR="00B9284E" w:rsidRPr="00B9284E" w:rsidRDefault="00B9284E" w:rsidP="00B9284E"/>
    <w:p w14:paraId="72B2A761" w14:textId="77777777" w:rsidR="00B9284E" w:rsidRDefault="00B9284E" w:rsidP="00B9284E">
      <w:pPr>
        <w:ind w:firstLine="720"/>
        <w:jc w:val="both"/>
      </w:pPr>
      <w:r>
        <w:t>Une fois l’utilisateur identifié sur l’application, il faut savoir comment fonctionnera et sera organisée cette dernière. Nous avons donc fait un schéma navigationnel, permettant de visualiser tous les chemins possibles que pourra prendre l’utilisateur pour se rendre sur les différentes pages de l’application, chacune possédant leurs propres fonctionnalités. Une fois arrivé sur la page d’accueil de l’application. Voici comment cela se présente :</w:t>
      </w:r>
    </w:p>
    <w:p w14:paraId="4ACC2A8D" w14:textId="77777777" w:rsidR="00B9284E" w:rsidRDefault="00B9284E" w:rsidP="00B9284E">
      <w:pPr>
        <w:ind w:firstLine="720"/>
        <w:jc w:val="both"/>
      </w:pPr>
    </w:p>
    <w:p w14:paraId="158935DF" w14:textId="77777777" w:rsidR="00B9284E" w:rsidRDefault="00B9284E" w:rsidP="00B9284E">
      <w:pPr>
        <w:jc w:val="center"/>
      </w:pPr>
      <w:r>
        <w:rPr>
          <w:noProof/>
        </w:rPr>
        <w:drawing>
          <wp:inline distT="114300" distB="114300" distL="114300" distR="114300" wp14:anchorId="44EAEFA6" wp14:editId="03F8959D">
            <wp:extent cx="4460875" cy="2444750"/>
            <wp:effectExtent l="0" t="0" r="0" b="0"/>
            <wp:docPr id="1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l="21492" t="21313" r="13193" b="15078"/>
                    <a:stretch>
                      <a:fillRect/>
                    </a:stretch>
                  </pic:blipFill>
                  <pic:spPr>
                    <a:xfrm>
                      <a:off x="0" y="0"/>
                      <a:ext cx="4460875" cy="2444750"/>
                    </a:xfrm>
                    <a:prstGeom prst="rect">
                      <a:avLst/>
                    </a:prstGeom>
                    <a:ln/>
                  </pic:spPr>
                </pic:pic>
              </a:graphicData>
            </a:graphic>
          </wp:inline>
        </w:drawing>
      </w:r>
    </w:p>
    <w:p w14:paraId="4BE46CE6" w14:textId="77777777" w:rsidR="00B9284E" w:rsidRDefault="00B9284E" w:rsidP="00B9284E">
      <w:pPr>
        <w:jc w:val="both"/>
      </w:pPr>
    </w:p>
    <w:p w14:paraId="153298F0" w14:textId="77777777" w:rsidR="00B9284E" w:rsidRDefault="00B9284E" w:rsidP="00B9284E">
      <w:pPr>
        <w:jc w:val="both"/>
      </w:pPr>
      <w:r>
        <w:t>Une fois sur la page d’accueil, l’utilisateur pourra cliquer sur un des cinq boutons suivants qui le redirigeront vers une autre page. Il est important de mentionner le fait que les fonctionnalités présentes sur les pages seront différentes selon le type d’utilisateur (comme par exemple si c’est client ou l’administrateur).</w:t>
      </w:r>
    </w:p>
    <w:p w14:paraId="5121D972" w14:textId="77777777" w:rsidR="00B9284E" w:rsidRDefault="00B9284E" w:rsidP="00B9284E">
      <w:pPr>
        <w:ind w:left="720"/>
        <w:jc w:val="both"/>
      </w:pPr>
    </w:p>
    <w:p w14:paraId="1A9FD557" w14:textId="77777777" w:rsidR="00B9284E" w:rsidRDefault="00B9284E" w:rsidP="00B9284E">
      <w:pPr>
        <w:pStyle w:val="Titre4"/>
      </w:pPr>
      <w:r>
        <w:t>Gérer la maison :</w:t>
      </w:r>
    </w:p>
    <w:p w14:paraId="00C825CE" w14:textId="77777777" w:rsidR="00B9284E" w:rsidRDefault="00B9284E" w:rsidP="00B9284E">
      <w:pPr>
        <w:jc w:val="both"/>
      </w:pPr>
      <w:r>
        <w:t xml:space="preserve">La fonctionnalité principale de l’application est de gérer sa maison via un système domotique. La page “gérer la maison” est donc le </w:t>
      </w:r>
      <w:proofErr w:type="spellStart"/>
      <w:r>
        <w:t>coeur</w:t>
      </w:r>
      <w:proofErr w:type="spellEnd"/>
      <w:r>
        <w:t xml:space="preserve"> du projet. Lorsque l’utilisateur cliquera sur le bouton pour arriver sur cette page, il aura donc la possibilité cliquer sur trois différents boutons : </w:t>
      </w:r>
    </w:p>
    <w:p w14:paraId="195EEFFC" w14:textId="77777777" w:rsidR="00B9284E" w:rsidRDefault="00B9284E" w:rsidP="00B9284E">
      <w:pPr>
        <w:jc w:val="both"/>
      </w:pPr>
    </w:p>
    <w:p w14:paraId="6A294719" w14:textId="77777777" w:rsidR="00B9284E" w:rsidRDefault="00B9284E" w:rsidP="00B9284E">
      <w:pPr>
        <w:numPr>
          <w:ilvl w:val="0"/>
          <w:numId w:val="42"/>
        </w:numPr>
        <w:spacing w:after="0"/>
        <w:ind w:left="354"/>
        <w:contextualSpacing/>
        <w:jc w:val="both"/>
      </w:pPr>
      <w:r>
        <w:t>Configuration : pour pouvoir rentrer les informations de son domicile</w:t>
      </w:r>
    </w:p>
    <w:p w14:paraId="4C998A65" w14:textId="77777777" w:rsidR="00B9284E" w:rsidRDefault="00B9284E" w:rsidP="00B9284E">
      <w:pPr>
        <w:jc w:val="center"/>
      </w:pPr>
      <w:r>
        <w:t xml:space="preserve"> </w:t>
      </w:r>
      <w:r>
        <w:rPr>
          <w:noProof/>
        </w:rPr>
        <w:drawing>
          <wp:inline distT="114300" distB="114300" distL="114300" distR="114300" wp14:anchorId="7290677F" wp14:editId="28DF6D92">
            <wp:extent cx="3749675" cy="2089150"/>
            <wp:effectExtent l="0" t="0" r="0" b="0"/>
            <wp:docPr id="1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l="21663" t="20845" r="12901" b="14454"/>
                    <a:stretch>
                      <a:fillRect/>
                    </a:stretch>
                  </pic:blipFill>
                  <pic:spPr>
                    <a:xfrm>
                      <a:off x="0" y="0"/>
                      <a:ext cx="3749675" cy="2089150"/>
                    </a:xfrm>
                    <a:prstGeom prst="rect">
                      <a:avLst/>
                    </a:prstGeom>
                    <a:ln/>
                  </pic:spPr>
                </pic:pic>
              </a:graphicData>
            </a:graphic>
          </wp:inline>
        </w:drawing>
      </w:r>
    </w:p>
    <w:p w14:paraId="395F3409" w14:textId="3E8B41DD" w:rsidR="00B9284E" w:rsidRDefault="00E73DD7" w:rsidP="00B9284E">
      <w:pPr>
        <w:numPr>
          <w:ilvl w:val="0"/>
          <w:numId w:val="42"/>
        </w:numPr>
        <w:spacing w:after="0"/>
        <w:ind w:left="354"/>
        <w:contextualSpacing/>
        <w:jc w:val="both"/>
      </w:pPr>
      <w:r>
        <w:t>Éclairage</w:t>
      </w:r>
      <w:r w:rsidR="00B9284E">
        <w:t xml:space="preserve"> : pour pouvoir gérer tout ce qui sera en lien avec l’éclairage de sa maison</w:t>
      </w:r>
    </w:p>
    <w:p w14:paraId="145C13F7" w14:textId="77777777" w:rsidR="00B9284E" w:rsidRDefault="00B9284E" w:rsidP="00B9284E">
      <w:pPr>
        <w:jc w:val="center"/>
      </w:pPr>
      <w:r>
        <w:rPr>
          <w:noProof/>
        </w:rPr>
        <w:drawing>
          <wp:inline distT="114300" distB="114300" distL="114300" distR="114300" wp14:anchorId="1E7B4C63" wp14:editId="7B2E3D57">
            <wp:extent cx="3749675" cy="2105025"/>
            <wp:effectExtent l="0" t="0" r="0" b="0"/>
            <wp:docPr id="1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l="21539" t="20672" r="13021" b="14060"/>
                    <a:stretch>
                      <a:fillRect/>
                    </a:stretch>
                  </pic:blipFill>
                  <pic:spPr>
                    <a:xfrm>
                      <a:off x="0" y="0"/>
                      <a:ext cx="3749675" cy="2105025"/>
                    </a:xfrm>
                    <a:prstGeom prst="rect">
                      <a:avLst/>
                    </a:prstGeom>
                    <a:ln/>
                  </pic:spPr>
                </pic:pic>
              </a:graphicData>
            </a:graphic>
          </wp:inline>
        </w:drawing>
      </w:r>
    </w:p>
    <w:p w14:paraId="2B76A447" w14:textId="77777777" w:rsidR="00B9284E" w:rsidRDefault="00B9284E" w:rsidP="00B9284E">
      <w:pPr>
        <w:jc w:val="center"/>
      </w:pPr>
    </w:p>
    <w:p w14:paraId="0188FE74" w14:textId="77777777" w:rsidR="00B9284E" w:rsidRDefault="00B9284E" w:rsidP="00B9284E">
      <w:pPr>
        <w:numPr>
          <w:ilvl w:val="0"/>
          <w:numId w:val="42"/>
        </w:numPr>
        <w:spacing w:after="0"/>
        <w:ind w:left="354"/>
        <w:contextualSpacing/>
        <w:jc w:val="both"/>
      </w:pPr>
      <w:r>
        <w:t>Température : pour pouvoir gérer tout ce qui sera en lien avec la température de sa maison</w:t>
      </w:r>
    </w:p>
    <w:p w14:paraId="7F9666A1" w14:textId="77777777" w:rsidR="00B9284E" w:rsidRDefault="00B9284E" w:rsidP="00B9284E">
      <w:pPr>
        <w:jc w:val="center"/>
      </w:pPr>
      <w:r>
        <w:rPr>
          <w:noProof/>
        </w:rPr>
        <w:lastRenderedPageBreak/>
        <w:drawing>
          <wp:inline distT="114300" distB="114300" distL="114300" distR="114300" wp14:anchorId="37F42878" wp14:editId="2CC152CB">
            <wp:extent cx="3752850" cy="2079625"/>
            <wp:effectExtent l="0" t="0" r="0" b="0"/>
            <wp:docPr id="1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l="21539" t="21164" r="12965" b="14355"/>
                    <a:stretch>
                      <a:fillRect/>
                    </a:stretch>
                  </pic:blipFill>
                  <pic:spPr>
                    <a:xfrm>
                      <a:off x="0" y="0"/>
                      <a:ext cx="3752850" cy="2079625"/>
                    </a:xfrm>
                    <a:prstGeom prst="rect">
                      <a:avLst/>
                    </a:prstGeom>
                    <a:ln/>
                  </pic:spPr>
                </pic:pic>
              </a:graphicData>
            </a:graphic>
          </wp:inline>
        </w:drawing>
      </w:r>
    </w:p>
    <w:p w14:paraId="47EC1B0F" w14:textId="77777777" w:rsidR="00B9284E" w:rsidRDefault="00B9284E" w:rsidP="00B9284E"/>
    <w:p w14:paraId="47D6FB78" w14:textId="77777777" w:rsidR="00B9284E" w:rsidRDefault="00B9284E" w:rsidP="00E73DD7">
      <w:pPr>
        <w:pStyle w:val="Titre4"/>
      </w:pPr>
      <w:r>
        <w:t>Compte :</w:t>
      </w:r>
    </w:p>
    <w:p w14:paraId="1D7A0F73" w14:textId="77777777" w:rsidR="00B9284E" w:rsidRDefault="00B9284E" w:rsidP="00B9284E">
      <w:pPr>
        <w:jc w:val="both"/>
      </w:pPr>
      <w:r>
        <w:t xml:space="preserve">Cette autre page présente dans la page d’accueil est bien évidemment aussi d’une importance considérable selon tout type d’utilisateur. Elle correspond à tout ce qui est relatif au compte de l'utilisateur. </w:t>
      </w:r>
    </w:p>
    <w:p w14:paraId="6EAF74FC" w14:textId="77777777" w:rsidR="00B9284E" w:rsidRDefault="00B9284E" w:rsidP="00B9284E">
      <w:pPr>
        <w:jc w:val="center"/>
      </w:pPr>
      <w:r>
        <w:rPr>
          <w:noProof/>
        </w:rPr>
        <w:drawing>
          <wp:inline distT="114300" distB="114300" distL="114300" distR="114300" wp14:anchorId="0F920F5D" wp14:editId="71641F8D">
            <wp:extent cx="3743325" cy="2079625"/>
            <wp:effectExtent l="0" t="0" r="0" b="0"/>
            <wp:docPr id="1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l="21746" t="21116" r="13012" b="14552"/>
                    <a:stretch>
                      <a:fillRect/>
                    </a:stretch>
                  </pic:blipFill>
                  <pic:spPr>
                    <a:xfrm>
                      <a:off x="0" y="0"/>
                      <a:ext cx="3743325" cy="2079625"/>
                    </a:xfrm>
                    <a:prstGeom prst="rect">
                      <a:avLst/>
                    </a:prstGeom>
                    <a:ln/>
                  </pic:spPr>
                </pic:pic>
              </a:graphicData>
            </a:graphic>
          </wp:inline>
        </w:drawing>
      </w:r>
    </w:p>
    <w:p w14:paraId="5C27C8F4" w14:textId="77777777" w:rsidR="00B9284E" w:rsidRDefault="00B9284E" w:rsidP="00B9284E">
      <w:pPr>
        <w:jc w:val="both"/>
        <w:rPr>
          <w:u w:val="single"/>
        </w:rPr>
      </w:pPr>
    </w:p>
    <w:p w14:paraId="7D551792" w14:textId="77777777" w:rsidR="00B9284E" w:rsidRDefault="00B9284E" w:rsidP="00B9284E">
      <w:pPr>
        <w:jc w:val="both"/>
        <w:rPr>
          <w:u w:val="single"/>
        </w:rPr>
      </w:pPr>
    </w:p>
    <w:p w14:paraId="44764190" w14:textId="77777777" w:rsidR="00B9284E" w:rsidRDefault="00B9284E" w:rsidP="00E73DD7">
      <w:pPr>
        <w:pStyle w:val="Titre5"/>
      </w:pPr>
    </w:p>
    <w:p w14:paraId="07BDFF2B" w14:textId="77777777" w:rsidR="00B9284E" w:rsidRDefault="00B9284E" w:rsidP="00E73DD7">
      <w:pPr>
        <w:pStyle w:val="Titre4"/>
      </w:pPr>
      <w:r>
        <w:t>Suivi de la consommation :</w:t>
      </w:r>
    </w:p>
    <w:p w14:paraId="1EF2BD89" w14:textId="77777777" w:rsidR="00B9284E" w:rsidRDefault="00B9284E" w:rsidP="00B9284E">
      <w:pPr>
        <w:jc w:val="both"/>
      </w:pPr>
      <w:r>
        <w:t xml:space="preserve">En plus d’avoir le contrôle de son système domotique, nous pouvons proposer à l’utilisateur l’analyse de ses consommations. Ceci afin de pouvoir mieux gérer sa maison et faire d’éventuelles économies. </w:t>
      </w:r>
    </w:p>
    <w:p w14:paraId="615DEAFD" w14:textId="77777777" w:rsidR="00B9284E" w:rsidRDefault="00B9284E" w:rsidP="00B9284E">
      <w:pPr>
        <w:jc w:val="center"/>
      </w:pPr>
      <w:r>
        <w:rPr>
          <w:noProof/>
        </w:rPr>
        <w:lastRenderedPageBreak/>
        <w:drawing>
          <wp:inline distT="114300" distB="114300" distL="114300" distR="114300" wp14:anchorId="291B49FA" wp14:editId="16F1C913">
            <wp:extent cx="3736975" cy="2079625"/>
            <wp:effectExtent l="0" t="0" r="0" b="0"/>
            <wp:docPr id="1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l="21885" t="21164" r="12901" b="14355"/>
                    <a:stretch>
                      <a:fillRect/>
                    </a:stretch>
                  </pic:blipFill>
                  <pic:spPr>
                    <a:xfrm>
                      <a:off x="0" y="0"/>
                      <a:ext cx="3736975" cy="2079625"/>
                    </a:xfrm>
                    <a:prstGeom prst="rect">
                      <a:avLst/>
                    </a:prstGeom>
                    <a:ln/>
                  </pic:spPr>
                </pic:pic>
              </a:graphicData>
            </a:graphic>
          </wp:inline>
        </w:drawing>
      </w:r>
    </w:p>
    <w:p w14:paraId="6B0CCAEB" w14:textId="77777777" w:rsidR="00B9284E" w:rsidRDefault="00B9284E" w:rsidP="00B9284E">
      <w:pPr>
        <w:jc w:val="both"/>
      </w:pPr>
    </w:p>
    <w:p w14:paraId="64D17F7F" w14:textId="77777777" w:rsidR="00B9284E" w:rsidRDefault="00B9284E" w:rsidP="00E73DD7">
      <w:pPr>
        <w:pStyle w:val="Titre4"/>
      </w:pPr>
      <w:r>
        <w:t>Contact :</w:t>
      </w:r>
    </w:p>
    <w:p w14:paraId="54151B27" w14:textId="77777777" w:rsidR="00B9284E" w:rsidRDefault="00B9284E" w:rsidP="00B9284E">
      <w:pPr>
        <w:jc w:val="both"/>
        <w:rPr>
          <w:u w:val="single"/>
        </w:rPr>
      </w:pPr>
      <w:r>
        <w:t>Par ailleurs, un autre bouton présent sur la page d’accueil redirige vers la page “contact”, créée si l’utilisateur rencontre un problème quelconque avec l’application ou son système, il doit avoir la possibilité de contacter Domisep.</w:t>
      </w:r>
    </w:p>
    <w:p w14:paraId="48BF9636" w14:textId="77777777" w:rsidR="00B9284E" w:rsidRDefault="00B9284E" w:rsidP="00B9284E">
      <w:pPr>
        <w:jc w:val="center"/>
        <w:rPr>
          <w:u w:val="single"/>
        </w:rPr>
      </w:pPr>
      <w:r>
        <w:rPr>
          <w:noProof/>
          <w:u w:val="single"/>
        </w:rPr>
        <w:drawing>
          <wp:inline distT="114300" distB="114300" distL="114300" distR="114300" wp14:anchorId="54BB9BCB" wp14:editId="3C5495EF">
            <wp:extent cx="3740150" cy="2111375"/>
            <wp:effectExtent l="0" t="0" r="0" b="0"/>
            <wp:docPr id="1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l="21650" t="20723" r="13122" b="13962"/>
                    <a:stretch>
                      <a:fillRect/>
                    </a:stretch>
                  </pic:blipFill>
                  <pic:spPr>
                    <a:xfrm>
                      <a:off x="0" y="0"/>
                      <a:ext cx="3740150" cy="2111375"/>
                    </a:xfrm>
                    <a:prstGeom prst="rect">
                      <a:avLst/>
                    </a:prstGeom>
                    <a:ln/>
                  </pic:spPr>
                </pic:pic>
              </a:graphicData>
            </a:graphic>
          </wp:inline>
        </w:drawing>
      </w:r>
    </w:p>
    <w:p w14:paraId="78F276CC" w14:textId="77777777" w:rsidR="00B9284E" w:rsidRDefault="00B9284E" w:rsidP="00B9284E">
      <w:pPr>
        <w:jc w:val="center"/>
        <w:rPr>
          <w:u w:val="single"/>
        </w:rPr>
      </w:pPr>
    </w:p>
    <w:p w14:paraId="08C46081" w14:textId="77777777" w:rsidR="00B9284E" w:rsidRDefault="00B9284E" w:rsidP="00E73DD7">
      <w:pPr>
        <w:pStyle w:val="Titre4"/>
      </w:pPr>
      <w:r>
        <w:t>Forum :</w:t>
      </w:r>
    </w:p>
    <w:p w14:paraId="70B6FA05" w14:textId="77777777" w:rsidR="00B9284E" w:rsidRDefault="00B9284E" w:rsidP="00B9284E">
      <w:pPr>
        <w:jc w:val="both"/>
      </w:pPr>
      <w:r>
        <w:t>Enfin, un dernier bouton redirigera l’utilisateur vers une page consacrée à un forum sur lequel les utilisateurs pourront discuter entre eux s'ils ont des questions à poser ou pour avoir un quelconque renseignement ou avis des autres utilisateurs.</w:t>
      </w:r>
    </w:p>
    <w:p w14:paraId="0D586CE6" w14:textId="25F49854" w:rsidR="00B9284E" w:rsidRDefault="00B9284E" w:rsidP="00E73DD7">
      <w:pPr>
        <w:ind w:left="720"/>
        <w:jc w:val="center"/>
      </w:pPr>
      <w:r>
        <w:rPr>
          <w:noProof/>
          <w:u w:val="single"/>
        </w:rPr>
        <w:lastRenderedPageBreak/>
        <w:drawing>
          <wp:inline distT="114300" distB="114300" distL="114300" distR="114300" wp14:anchorId="1408CDD7" wp14:editId="30CD66AE">
            <wp:extent cx="3749675" cy="2098675"/>
            <wp:effectExtent l="0" t="0" r="0" b="0"/>
            <wp:docPr id="1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l="21636" t="20821" r="13012" b="14257"/>
                    <a:stretch>
                      <a:fillRect/>
                    </a:stretch>
                  </pic:blipFill>
                  <pic:spPr>
                    <a:xfrm>
                      <a:off x="0" y="0"/>
                      <a:ext cx="3749675" cy="2098675"/>
                    </a:xfrm>
                    <a:prstGeom prst="rect">
                      <a:avLst/>
                    </a:prstGeom>
                    <a:ln/>
                  </pic:spPr>
                </pic:pic>
              </a:graphicData>
            </a:graphic>
          </wp:inline>
        </w:drawing>
      </w:r>
    </w:p>
    <w:p w14:paraId="14565D98" w14:textId="77777777" w:rsidR="00B9284E" w:rsidRDefault="00B9284E" w:rsidP="00B9284E">
      <w:pPr>
        <w:ind w:left="720"/>
        <w:jc w:val="both"/>
      </w:pPr>
    </w:p>
    <w:p w14:paraId="50513FDF" w14:textId="7EA0F1C0" w:rsidR="00B9284E" w:rsidRDefault="00B9284E" w:rsidP="00B9284E">
      <w:pPr>
        <w:jc w:val="both"/>
      </w:pPr>
      <w:r>
        <w:t>Voici ci-dessous un résumé du choix concernant la priorité des pages présentes sur l’application avec la totalité des fonctionnalités de l’application</w:t>
      </w:r>
      <w:r w:rsidR="00E73DD7">
        <w:t xml:space="preserve"> </w:t>
      </w:r>
      <w:r>
        <w:t xml:space="preserve">: </w:t>
      </w:r>
    </w:p>
    <w:p w14:paraId="580C3BEE" w14:textId="77777777" w:rsidR="00B9284E" w:rsidRDefault="00B9284E" w:rsidP="00B9284E"/>
    <w:tbl>
      <w:tblPr>
        <w:tblW w:w="9026"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871"/>
        <w:gridCol w:w="4575"/>
        <w:gridCol w:w="990"/>
        <w:gridCol w:w="990"/>
        <w:gridCol w:w="600"/>
      </w:tblGrid>
      <w:tr w:rsidR="00B9284E" w14:paraId="6B5F35ED" w14:textId="77777777" w:rsidTr="00E9118A">
        <w:trPr>
          <w:trHeight w:val="300"/>
        </w:trPr>
        <w:tc>
          <w:tcPr>
            <w:tcW w:w="1871" w:type="dxa"/>
            <w:tcBorders>
              <w:top w:val="single" w:sz="12" w:space="0" w:color="000000"/>
              <w:left w:val="single" w:sz="12" w:space="0" w:color="000000"/>
              <w:bottom w:val="single" w:sz="12" w:space="0" w:color="000000"/>
              <w:right w:val="single" w:sz="12" w:space="0" w:color="000000"/>
            </w:tcBorders>
            <w:shd w:val="clear" w:color="auto" w:fill="000000"/>
            <w:tcMar>
              <w:top w:w="40" w:type="dxa"/>
              <w:left w:w="40" w:type="dxa"/>
              <w:bottom w:w="40" w:type="dxa"/>
              <w:right w:w="40" w:type="dxa"/>
            </w:tcMar>
            <w:vAlign w:val="center"/>
          </w:tcPr>
          <w:p w14:paraId="68640535" w14:textId="77777777" w:rsidR="00B9284E" w:rsidRDefault="00B9284E" w:rsidP="00E9118A">
            <w:pPr>
              <w:widowControl w:val="0"/>
              <w:jc w:val="center"/>
              <w:rPr>
                <w:sz w:val="20"/>
              </w:rPr>
            </w:pPr>
            <w:r>
              <w:rPr>
                <w:b/>
                <w:color w:val="FFFFFF"/>
                <w:sz w:val="20"/>
              </w:rPr>
              <w:t>Page</w:t>
            </w:r>
          </w:p>
        </w:tc>
        <w:tc>
          <w:tcPr>
            <w:tcW w:w="4575" w:type="dxa"/>
            <w:tcBorders>
              <w:top w:val="single" w:sz="12" w:space="0" w:color="000000"/>
              <w:left w:val="single" w:sz="6" w:space="0" w:color="CCCCCC"/>
              <w:bottom w:val="single" w:sz="6" w:space="0" w:color="000000"/>
              <w:right w:val="single" w:sz="12" w:space="0" w:color="000000"/>
            </w:tcBorders>
            <w:shd w:val="clear" w:color="auto" w:fill="000000"/>
            <w:tcMar>
              <w:top w:w="40" w:type="dxa"/>
              <w:left w:w="40" w:type="dxa"/>
              <w:bottom w:w="40" w:type="dxa"/>
              <w:right w:w="40" w:type="dxa"/>
            </w:tcMar>
            <w:vAlign w:val="center"/>
          </w:tcPr>
          <w:p w14:paraId="6028A3BC" w14:textId="77777777" w:rsidR="00B9284E" w:rsidRDefault="00B9284E" w:rsidP="00E9118A">
            <w:pPr>
              <w:widowControl w:val="0"/>
              <w:jc w:val="center"/>
              <w:rPr>
                <w:sz w:val="20"/>
              </w:rPr>
            </w:pPr>
            <w:r>
              <w:rPr>
                <w:b/>
                <w:color w:val="FFFFFF"/>
                <w:sz w:val="20"/>
              </w:rPr>
              <w:t>Fonctionnalité</w:t>
            </w:r>
          </w:p>
        </w:tc>
        <w:tc>
          <w:tcPr>
            <w:tcW w:w="990" w:type="dxa"/>
            <w:tcBorders>
              <w:top w:val="single" w:sz="12" w:space="0" w:color="000000"/>
              <w:left w:val="single" w:sz="6" w:space="0" w:color="CCCCCC"/>
              <w:bottom w:val="single" w:sz="12" w:space="0" w:color="000000"/>
              <w:right w:val="single" w:sz="12" w:space="0" w:color="000000"/>
            </w:tcBorders>
            <w:shd w:val="clear" w:color="auto" w:fill="000000"/>
            <w:tcMar>
              <w:top w:w="40" w:type="dxa"/>
              <w:left w:w="40" w:type="dxa"/>
              <w:bottom w:w="40" w:type="dxa"/>
              <w:right w:w="40" w:type="dxa"/>
            </w:tcMar>
            <w:vAlign w:val="center"/>
          </w:tcPr>
          <w:p w14:paraId="121E4934" w14:textId="77777777" w:rsidR="00B9284E" w:rsidRDefault="00B9284E" w:rsidP="00E9118A">
            <w:pPr>
              <w:widowControl w:val="0"/>
              <w:jc w:val="center"/>
              <w:rPr>
                <w:sz w:val="20"/>
              </w:rPr>
            </w:pPr>
            <w:r>
              <w:rPr>
                <w:b/>
                <w:color w:val="FFFFFF"/>
                <w:sz w:val="20"/>
              </w:rPr>
              <w:t>Principal</w:t>
            </w:r>
          </w:p>
        </w:tc>
        <w:tc>
          <w:tcPr>
            <w:tcW w:w="990" w:type="dxa"/>
            <w:tcBorders>
              <w:top w:val="single" w:sz="12" w:space="0" w:color="000000"/>
              <w:left w:val="single" w:sz="6" w:space="0" w:color="CCCCCC"/>
              <w:bottom w:val="single" w:sz="12" w:space="0" w:color="000000"/>
              <w:right w:val="single" w:sz="12" w:space="0" w:color="000000"/>
            </w:tcBorders>
            <w:shd w:val="clear" w:color="auto" w:fill="000000"/>
            <w:tcMar>
              <w:top w:w="40" w:type="dxa"/>
              <w:left w:w="40" w:type="dxa"/>
              <w:bottom w:w="40" w:type="dxa"/>
              <w:right w:w="40" w:type="dxa"/>
            </w:tcMar>
            <w:vAlign w:val="center"/>
          </w:tcPr>
          <w:p w14:paraId="2EEB0491" w14:textId="77777777" w:rsidR="00B9284E" w:rsidRDefault="00B9284E" w:rsidP="00E9118A">
            <w:pPr>
              <w:widowControl w:val="0"/>
              <w:jc w:val="center"/>
              <w:rPr>
                <w:sz w:val="20"/>
              </w:rPr>
            </w:pPr>
            <w:r>
              <w:rPr>
                <w:b/>
                <w:color w:val="FFFFFF"/>
                <w:sz w:val="20"/>
              </w:rPr>
              <w:t>Confort</w:t>
            </w:r>
          </w:p>
        </w:tc>
        <w:tc>
          <w:tcPr>
            <w:tcW w:w="600" w:type="dxa"/>
            <w:tcBorders>
              <w:top w:val="single" w:sz="12" w:space="0" w:color="000000"/>
              <w:left w:val="single" w:sz="6" w:space="0" w:color="CCCCCC"/>
              <w:bottom w:val="single" w:sz="12" w:space="0" w:color="000000"/>
              <w:right w:val="single" w:sz="12" w:space="0" w:color="000000"/>
            </w:tcBorders>
            <w:shd w:val="clear" w:color="auto" w:fill="000000"/>
            <w:tcMar>
              <w:top w:w="40" w:type="dxa"/>
              <w:left w:w="40" w:type="dxa"/>
              <w:bottom w:w="40" w:type="dxa"/>
              <w:right w:w="40" w:type="dxa"/>
            </w:tcMar>
            <w:vAlign w:val="center"/>
          </w:tcPr>
          <w:p w14:paraId="091AFCC1" w14:textId="77777777" w:rsidR="00B9284E" w:rsidRDefault="00B9284E" w:rsidP="00E9118A">
            <w:pPr>
              <w:widowControl w:val="0"/>
              <w:jc w:val="center"/>
              <w:rPr>
                <w:sz w:val="20"/>
              </w:rPr>
            </w:pPr>
            <w:r>
              <w:rPr>
                <w:b/>
                <w:color w:val="FFFFFF"/>
                <w:sz w:val="20"/>
              </w:rPr>
              <w:t>Luxe</w:t>
            </w:r>
          </w:p>
        </w:tc>
      </w:tr>
      <w:tr w:rsidR="00B9284E" w14:paraId="7825912D" w14:textId="77777777" w:rsidTr="00E9118A">
        <w:trPr>
          <w:trHeight w:val="300"/>
        </w:trPr>
        <w:tc>
          <w:tcPr>
            <w:tcW w:w="1871" w:type="dxa"/>
            <w:vMerge w:val="restart"/>
            <w:tcBorders>
              <w:top w:val="single" w:sz="6" w:space="0" w:color="CCCCCC"/>
              <w:left w:val="single" w:sz="12" w:space="0" w:color="000000"/>
              <w:bottom w:val="single" w:sz="12" w:space="0" w:color="000000"/>
              <w:right w:val="single" w:sz="12" w:space="0" w:color="000000"/>
            </w:tcBorders>
            <w:shd w:val="clear" w:color="auto" w:fill="D5A6BD"/>
            <w:tcMar>
              <w:top w:w="40" w:type="dxa"/>
              <w:left w:w="40" w:type="dxa"/>
              <w:bottom w:w="40" w:type="dxa"/>
              <w:right w:w="40" w:type="dxa"/>
            </w:tcMar>
            <w:vAlign w:val="center"/>
          </w:tcPr>
          <w:p w14:paraId="3EA4BFAE" w14:textId="77777777" w:rsidR="00B9284E" w:rsidRDefault="00B9284E" w:rsidP="00E9118A">
            <w:pPr>
              <w:widowControl w:val="0"/>
              <w:jc w:val="center"/>
              <w:rPr>
                <w:b/>
                <w:sz w:val="20"/>
              </w:rPr>
            </w:pPr>
            <w:r>
              <w:rPr>
                <w:b/>
                <w:sz w:val="20"/>
              </w:rPr>
              <w:t>Gérer la maison :</w:t>
            </w:r>
          </w:p>
          <w:p w14:paraId="515A5658" w14:textId="77777777" w:rsidR="00B9284E" w:rsidRDefault="00B9284E" w:rsidP="00E9118A">
            <w:pPr>
              <w:widowControl w:val="0"/>
              <w:jc w:val="center"/>
              <w:rPr>
                <w:b/>
                <w:sz w:val="20"/>
              </w:rPr>
            </w:pPr>
            <w:r>
              <w:rPr>
                <w:b/>
                <w:sz w:val="20"/>
              </w:rPr>
              <w:t>Configuration</w:t>
            </w:r>
          </w:p>
        </w:tc>
        <w:tc>
          <w:tcPr>
            <w:tcW w:w="4575"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11AF4989" w14:textId="77777777" w:rsidR="00B9284E" w:rsidRDefault="00B9284E" w:rsidP="00E9118A">
            <w:pPr>
              <w:widowControl w:val="0"/>
              <w:rPr>
                <w:sz w:val="20"/>
              </w:rPr>
            </w:pPr>
            <w:r>
              <w:rPr>
                <w:sz w:val="20"/>
              </w:rPr>
              <w:t>Nommer la maison</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center"/>
          </w:tcPr>
          <w:p w14:paraId="0CA4BEE6"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center"/>
          </w:tcPr>
          <w:p w14:paraId="273C44E3" w14:textId="77777777" w:rsidR="00B9284E" w:rsidRDefault="00B9284E" w:rsidP="00E9118A">
            <w:pPr>
              <w:widowControl w:val="0"/>
              <w:jc w:val="center"/>
              <w:rPr>
                <w:sz w:val="20"/>
              </w:rPr>
            </w:pPr>
            <w:r>
              <w:rPr>
                <w:sz w:val="20"/>
              </w:rPr>
              <w:t>X</w:t>
            </w:r>
          </w:p>
        </w:tc>
        <w:tc>
          <w:tcPr>
            <w:tcW w:w="600"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center"/>
          </w:tcPr>
          <w:p w14:paraId="4E2B8F4E" w14:textId="77777777" w:rsidR="00B9284E" w:rsidRDefault="00B9284E" w:rsidP="00E9118A">
            <w:pPr>
              <w:widowControl w:val="0"/>
              <w:jc w:val="center"/>
              <w:rPr>
                <w:sz w:val="20"/>
              </w:rPr>
            </w:pPr>
          </w:p>
        </w:tc>
      </w:tr>
      <w:tr w:rsidR="00B9284E" w14:paraId="26D71240"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543F767D"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bottom"/>
          </w:tcPr>
          <w:p w14:paraId="21B17F17" w14:textId="77777777" w:rsidR="00B9284E" w:rsidRDefault="00B9284E" w:rsidP="00E9118A">
            <w:pPr>
              <w:widowControl w:val="0"/>
              <w:rPr>
                <w:sz w:val="20"/>
              </w:rPr>
            </w:pPr>
            <w:r>
              <w:rPr>
                <w:sz w:val="20"/>
              </w:rPr>
              <w:t>Définir le nombre de pièces</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31655B7D"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1873A4DA"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2787FBE4" w14:textId="77777777" w:rsidR="00B9284E" w:rsidRDefault="00B9284E" w:rsidP="00E9118A">
            <w:pPr>
              <w:widowControl w:val="0"/>
              <w:jc w:val="center"/>
              <w:rPr>
                <w:sz w:val="20"/>
              </w:rPr>
            </w:pPr>
          </w:p>
        </w:tc>
      </w:tr>
      <w:tr w:rsidR="00B9284E" w14:paraId="5B0F12D6"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23E3F279"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7AD9E1E6" w14:textId="77777777" w:rsidR="00B9284E" w:rsidRDefault="00B9284E" w:rsidP="00E9118A">
            <w:pPr>
              <w:widowControl w:val="0"/>
              <w:rPr>
                <w:sz w:val="20"/>
              </w:rPr>
            </w:pPr>
            <w:r>
              <w:rPr>
                <w:sz w:val="20"/>
              </w:rPr>
              <w:t>Définir la superficie des pièces</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13BC1B82"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center"/>
          </w:tcPr>
          <w:p w14:paraId="327813E2"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center"/>
          </w:tcPr>
          <w:p w14:paraId="439F8DC8" w14:textId="77777777" w:rsidR="00B9284E" w:rsidRDefault="00B9284E" w:rsidP="00E9118A">
            <w:pPr>
              <w:widowControl w:val="0"/>
              <w:jc w:val="center"/>
              <w:rPr>
                <w:sz w:val="20"/>
              </w:rPr>
            </w:pPr>
          </w:p>
        </w:tc>
      </w:tr>
      <w:tr w:rsidR="00B9284E" w14:paraId="17DB36FE"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6C528C22" w14:textId="77777777" w:rsidR="00B9284E" w:rsidRDefault="00B9284E" w:rsidP="00E9118A">
            <w:pPr>
              <w:widowControl w:val="0"/>
              <w:rPr>
                <w:sz w:val="20"/>
              </w:rPr>
            </w:pPr>
          </w:p>
        </w:tc>
        <w:tc>
          <w:tcPr>
            <w:tcW w:w="4575" w:type="dxa"/>
            <w:tcBorders>
              <w:top w:val="single" w:sz="6" w:space="0" w:color="CCCCCC"/>
              <w:left w:val="single" w:sz="6" w:space="0" w:color="CCCCCC"/>
              <w:bottom w:val="single" w:sz="12" w:space="0" w:color="000000"/>
              <w:right w:val="single" w:sz="12" w:space="0" w:color="000000"/>
            </w:tcBorders>
            <w:shd w:val="clear" w:color="auto" w:fill="F3F3F3"/>
            <w:tcMar>
              <w:top w:w="40" w:type="dxa"/>
              <w:left w:w="40" w:type="dxa"/>
              <w:bottom w:w="40" w:type="dxa"/>
              <w:right w:w="40" w:type="dxa"/>
            </w:tcMar>
            <w:vAlign w:val="bottom"/>
          </w:tcPr>
          <w:p w14:paraId="35D6DFE0" w14:textId="77777777" w:rsidR="00B9284E" w:rsidRDefault="00B9284E" w:rsidP="00E9118A">
            <w:pPr>
              <w:widowControl w:val="0"/>
              <w:rPr>
                <w:sz w:val="20"/>
              </w:rPr>
            </w:pPr>
            <w:r>
              <w:rPr>
                <w:sz w:val="20"/>
              </w:rPr>
              <w:t>Afficher les capteurs associés aux pièces</w:t>
            </w:r>
          </w:p>
        </w:tc>
        <w:tc>
          <w:tcPr>
            <w:tcW w:w="990" w:type="dxa"/>
            <w:tcBorders>
              <w:top w:val="single" w:sz="6" w:space="0" w:color="CCCCCC"/>
              <w:left w:val="single" w:sz="6" w:space="0" w:color="CCCCCC"/>
              <w:bottom w:val="single" w:sz="12" w:space="0" w:color="000000"/>
              <w:right w:val="single" w:sz="6" w:space="0" w:color="000000"/>
            </w:tcBorders>
            <w:shd w:val="clear" w:color="auto" w:fill="F3F3F3"/>
            <w:tcMar>
              <w:top w:w="40" w:type="dxa"/>
              <w:left w:w="40" w:type="dxa"/>
              <w:bottom w:w="40" w:type="dxa"/>
              <w:right w:w="40" w:type="dxa"/>
            </w:tcMar>
            <w:vAlign w:val="bottom"/>
          </w:tcPr>
          <w:p w14:paraId="0F576108"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12" w:space="0" w:color="000000"/>
              <w:right w:val="single" w:sz="6" w:space="0" w:color="000000"/>
            </w:tcBorders>
            <w:shd w:val="clear" w:color="auto" w:fill="F3F3F3"/>
            <w:tcMar>
              <w:top w:w="40" w:type="dxa"/>
              <w:left w:w="40" w:type="dxa"/>
              <w:bottom w:w="40" w:type="dxa"/>
              <w:right w:w="40" w:type="dxa"/>
            </w:tcMar>
            <w:vAlign w:val="center"/>
          </w:tcPr>
          <w:p w14:paraId="26321C6A"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12" w:space="0" w:color="000000"/>
              <w:right w:val="single" w:sz="12" w:space="0" w:color="000000"/>
            </w:tcBorders>
            <w:shd w:val="clear" w:color="auto" w:fill="F3F3F3"/>
            <w:tcMar>
              <w:top w:w="40" w:type="dxa"/>
              <w:left w:w="40" w:type="dxa"/>
              <w:bottom w:w="40" w:type="dxa"/>
              <w:right w:w="40" w:type="dxa"/>
            </w:tcMar>
            <w:vAlign w:val="center"/>
          </w:tcPr>
          <w:p w14:paraId="6B78E44C" w14:textId="77777777" w:rsidR="00B9284E" w:rsidRDefault="00B9284E" w:rsidP="00E9118A">
            <w:pPr>
              <w:widowControl w:val="0"/>
              <w:jc w:val="center"/>
              <w:rPr>
                <w:sz w:val="20"/>
              </w:rPr>
            </w:pPr>
          </w:p>
        </w:tc>
      </w:tr>
      <w:tr w:rsidR="00B9284E" w14:paraId="73788350" w14:textId="77777777" w:rsidTr="00E9118A">
        <w:trPr>
          <w:trHeight w:val="300"/>
        </w:trPr>
        <w:tc>
          <w:tcPr>
            <w:tcW w:w="1871" w:type="dxa"/>
            <w:vMerge w:val="restart"/>
            <w:tcBorders>
              <w:top w:val="single" w:sz="6" w:space="0" w:color="CCCCCC"/>
              <w:left w:val="single" w:sz="12" w:space="0" w:color="000000"/>
              <w:bottom w:val="single" w:sz="12" w:space="0" w:color="000000"/>
              <w:right w:val="single" w:sz="12" w:space="0" w:color="000000"/>
            </w:tcBorders>
            <w:shd w:val="clear" w:color="auto" w:fill="D5A6BD"/>
            <w:tcMar>
              <w:top w:w="40" w:type="dxa"/>
              <w:left w:w="40" w:type="dxa"/>
              <w:bottom w:w="40" w:type="dxa"/>
              <w:right w:w="40" w:type="dxa"/>
            </w:tcMar>
            <w:vAlign w:val="center"/>
          </w:tcPr>
          <w:p w14:paraId="4FD959A8" w14:textId="77777777" w:rsidR="00B9284E" w:rsidRDefault="00B9284E" w:rsidP="00E9118A">
            <w:pPr>
              <w:widowControl w:val="0"/>
              <w:jc w:val="center"/>
              <w:rPr>
                <w:b/>
                <w:sz w:val="20"/>
              </w:rPr>
            </w:pPr>
            <w:r>
              <w:rPr>
                <w:b/>
                <w:sz w:val="20"/>
              </w:rPr>
              <w:t>Gérer la maison :</w:t>
            </w:r>
          </w:p>
          <w:p w14:paraId="60516263" w14:textId="3A142A52" w:rsidR="00B9284E" w:rsidRDefault="00E73DD7" w:rsidP="00E9118A">
            <w:pPr>
              <w:widowControl w:val="0"/>
              <w:jc w:val="center"/>
              <w:rPr>
                <w:b/>
                <w:sz w:val="20"/>
              </w:rPr>
            </w:pPr>
            <w:r>
              <w:rPr>
                <w:b/>
                <w:sz w:val="20"/>
              </w:rPr>
              <w:t>Éclairage</w:t>
            </w:r>
          </w:p>
        </w:tc>
        <w:tc>
          <w:tcPr>
            <w:tcW w:w="4575"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2D38606F" w14:textId="77777777" w:rsidR="00B9284E" w:rsidRDefault="00B9284E" w:rsidP="00E9118A">
            <w:pPr>
              <w:widowControl w:val="0"/>
              <w:rPr>
                <w:sz w:val="20"/>
              </w:rPr>
            </w:pPr>
            <w:r>
              <w:rPr>
                <w:sz w:val="20"/>
              </w:rPr>
              <w:t>Choisir la pièce</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66D84E73"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center"/>
          </w:tcPr>
          <w:p w14:paraId="13468099"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center"/>
          </w:tcPr>
          <w:p w14:paraId="12C039DD" w14:textId="77777777" w:rsidR="00B9284E" w:rsidRDefault="00B9284E" w:rsidP="00E9118A">
            <w:pPr>
              <w:widowControl w:val="0"/>
              <w:jc w:val="center"/>
              <w:rPr>
                <w:sz w:val="20"/>
              </w:rPr>
            </w:pPr>
          </w:p>
        </w:tc>
      </w:tr>
      <w:tr w:rsidR="00B9284E" w14:paraId="2CF76A63"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71527E75"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bottom"/>
          </w:tcPr>
          <w:p w14:paraId="04CA4C03" w14:textId="77777777" w:rsidR="00B9284E" w:rsidRDefault="00B9284E" w:rsidP="00E9118A">
            <w:pPr>
              <w:widowControl w:val="0"/>
              <w:rPr>
                <w:sz w:val="20"/>
              </w:rPr>
            </w:pPr>
            <w:r>
              <w:rPr>
                <w:sz w:val="20"/>
              </w:rPr>
              <w:t>Afficher l’intensité lumineuse de chaque pièce</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5FD2CC28"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34EEF5CB"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4E584FBA" w14:textId="77777777" w:rsidR="00B9284E" w:rsidRDefault="00B9284E" w:rsidP="00E9118A">
            <w:pPr>
              <w:widowControl w:val="0"/>
              <w:jc w:val="center"/>
              <w:rPr>
                <w:sz w:val="20"/>
              </w:rPr>
            </w:pPr>
          </w:p>
        </w:tc>
      </w:tr>
      <w:tr w:rsidR="00B9284E" w14:paraId="1B6EAA55"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2AB92D4F"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1D0C0545" w14:textId="77777777" w:rsidR="00B9284E" w:rsidRDefault="00B9284E" w:rsidP="00E9118A">
            <w:pPr>
              <w:widowControl w:val="0"/>
              <w:rPr>
                <w:sz w:val="20"/>
              </w:rPr>
            </w:pPr>
            <w:r>
              <w:rPr>
                <w:sz w:val="20"/>
              </w:rPr>
              <w:t>Allumer la/les lumières de chaque pièce</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7132EC2C"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center"/>
          </w:tcPr>
          <w:p w14:paraId="499B5875"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center"/>
          </w:tcPr>
          <w:p w14:paraId="679D5FBC" w14:textId="77777777" w:rsidR="00B9284E" w:rsidRDefault="00B9284E" w:rsidP="00E9118A">
            <w:pPr>
              <w:widowControl w:val="0"/>
              <w:jc w:val="center"/>
              <w:rPr>
                <w:sz w:val="20"/>
              </w:rPr>
            </w:pPr>
          </w:p>
        </w:tc>
      </w:tr>
      <w:tr w:rsidR="00B9284E" w14:paraId="4922612A"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7F893C17"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bottom"/>
          </w:tcPr>
          <w:p w14:paraId="4ED34DEB" w14:textId="77777777" w:rsidR="00B9284E" w:rsidRDefault="00B9284E" w:rsidP="00E9118A">
            <w:pPr>
              <w:widowControl w:val="0"/>
              <w:rPr>
                <w:sz w:val="20"/>
              </w:rPr>
            </w:pPr>
            <w:r>
              <w:rPr>
                <w:sz w:val="20"/>
              </w:rPr>
              <w:t>Éteindre la/les lumières de chaque pièce</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1B610B1D"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74F409BC"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512665F6" w14:textId="77777777" w:rsidR="00B9284E" w:rsidRDefault="00B9284E" w:rsidP="00E9118A">
            <w:pPr>
              <w:widowControl w:val="0"/>
              <w:jc w:val="center"/>
              <w:rPr>
                <w:sz w:val="20"/>
              </w:rPr>
            </w:pPr>
          </w:p>
        </w:tc>
      </w:tr>
      <w:tr w:rsidR="00B9284E" w14:paraId="4F518AAF"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46F65715"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73779DC3" w14:textId="77777777" w:rsidR="00B9284E" w:rsidRDefault="00B9284E" w:rsidP="00E9118A">
            <w:pPr>
              <w:widowControl w:val="0"/>
              <w:rPr>
                <w:sz w:val="20"/>
              </w:rPr>
            </w:pPr>
            <w:r>
              <w:rPr>
                <w:sz w:val="20"/>
              </w:rPr>
              <w:t>Ouvrir le/les volet(s) de chaque pièce</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4EEC3993"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5769A06E"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center"/>
          </w:tcPr>
          <w:p w14:paraId="0A3C889C" w14:textId="77777777" w:rsidR="00B9284E" w:rsidRDefault="00B9284E" w:rsidP="00E9118A">
            <w:pPr>
              <w:widowControl w:val="0"/>
              <w:jc w:val="center"/>
              <w:rPr>
                <w:sz w:val="20"/>
              </w:rPr>
            </w:pPr>
          </w:p>
        </w:tc>
      </w:tr>
      <w:tr w:rsidR="00B9284E" w14:paraId="2D1EA5EC"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06423664"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bottom"/>
          </w:tcPr>
          <w:p w14:paraId="352D5380" w14:textId="77777777" w:rsidR="00B9284E" w:rsidRDefault="00B9284E" w:rsidP="00E9118A">
            <w:pPr>
              <w:widowControl w:val="0"/>
              <w:rPr>
                <w:sz w:val="20"/>
              </w:rPr>
            </w:pPr>
            <w:r>
              <w:rPr>
                <w:sz w:val="20"/>
              </w:rPr>
              <w:t>Fermer le/les volet(s) de chaque pièce</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26E91FAE"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5871294E"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084A800A" w14:textId="77777777" w:rsidR="00B9284E" w:rsidRDefault="00B9284E" w:rsidP="00E9118A">
            <w:pPr>
              <w:widowControl w:val="0"/>
              <w:jc w:val="center"/>
              <w:rPr>
                <w:sz w:val="20"/>
              </w:rPr>
            </w:pPr>
          </w:p>
        </w:tc>
      </w:tr>
      <w:tr w:rsidR="00B9284E" w14:paraId="44A12ACC"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0BD0219C"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4AA60D1A" w14:textId="77777777" w:rsidR="00B9284E" w:rsidRDefault="00B9284E" w:rsidP="00E9118A">
            <w:pPr>
              <w:widowControl w:val="0"/>
              <w:rPr>
                <w:sz w:val="20"/>
              </w:rPr>
            </w:pPr>
            <w:r>
              <w:rPr>
                <w:sz w:val="20"/>
              </w:rPr>
              <w:t>Observer le statut des équipements de lumière</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center"/>
          </w:tcPr>
          <w:p w14:paraId="5F517775"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5360BB9D" w14:textId="77777777" w:rsidR="00B9284E" w:rsidRDefault="00B9284E" w:rsidP="00E9118A">
            <w:pPr>
              <w:widowControl w:val="0"/>
              <w:jc w:val="center"/>
              <w:rPr>
                <w:sz w:val="20"/>
              </w:rPr>
            </w:pPr>
            <w:r>
              <w:rPr>
                <w:sz w:val="20"/>
              </w:rPr>
              <w:t>X</w:t>
            </w:r>
          </w:p>
        </w:tc>
        <w:tc>
          <w:tcPr>
            <w:tcW w:w="600"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center"/>
          </w:tcPr>
          <w:p w14:paraId="410A5665" w14:textId="77777777" w:rsidR="00B9284E" w:rsidRDefault="00B9284E" w:rsidP="00E9118A">
            <w:pPr>
              <w:widowControl w:val="0"/>
              <w:jc w:val="center"/>
              <w:rPr>
                <w:sz w:val="20"/>
              </w:rPr>
            </w:pPr>
          </w:p>
        </w:tc>
      </w:tr>
      <w:tr w:rsidR="00B9284E" w14:paraId="340EEF5F"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75F3A03C"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bottom"/>
          </w:tcPr>
          <w:p w14:paraId="1E570C9E" w14:textId="77777777" w:rsidR="00B9284E" w:rsidRDefault="00B9284E" w:rsidP="00E9118A">
            <w:pPr>
              <w:widowControl w:val="0"/>
              <w:rPr>
                <w:sz w:val="20"/>
              </w:rPr>
            </w:pPr>
            <w:r>
              <w:rPr>
                <w:sz w:val="20"/>
              </w:rPr>
              <w:t>Observer l’autonomie des équipements de lumière</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0C8BD5C1"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6B94041C" w14:textId="77777777" w:rsidR="00B9284E" w:rsidRDefault="00B9284E" w:rsidP="00E9118A">
            <w:pPr>
              <w:widowControl w:val="0"/>
              <w:jc w:val="center"/>
              <w:rPr>
                <w:sz w:val="20"/>
              </w:rPr>
            </w:pPr>
            <w:r>
              <w:rPr>
                <w:sz w:val="20"/>
              </w:rPr>
              <w:t>X</w:t>
            </w: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286E8C73" w14:textId="77777777" w:rsidR="00B9284E" w:rsidRDefault="00B9284E" w:rsidP="00E9118A">
            <w:pPr>
              <w:widowControl w:val="0"/>
              <w:jc w:val="center"/>
              <w:rPr>
                <w:sz w:val="20"/>
              </w:rPr>
            </w:pPr>
          </w:p>
        </w:tc>
      </w:tr>
      <w:tr w:rsidR="00B9284E" w14:paraId="68407C0A"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3C01CFF3"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2C937F36" w14:textId="77777777" w:rsidR="00B9284E" w:rsidRDefault="00B9284E" w:rsidP="00E9118A">
            <w:pPr>
              <w:widowControl w:val="0"/>
              <w:rPr>
                <w:sz w:val="20"/>
              </w:rPr>
            </w:pPr>
            <w:r>
              <w:rPr>
                <w:sz w:val="20"/>
              </w:rPr>
              <w:t>Allumer le capteur de luminosité à tout instant</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3183FD9B"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center"/>
          </w:tcPr>
          <w:p w14:paraId="2FA4E59F"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center"/>
          </w:tcPr>
          <w:p w14:paraId="6409D515" w14:textId="77777777" w:rsidR="00B9284E" w:rsidRDefault="00B9284E" w:rsidP="00E9118A">
            <w:pPr>
              <w:widowControl w:val="0"/>
              <w:jc w:val="center"/>
              <w:rPr>
                <w:sz w:val="20"/>
              </w:rPr>
            </w:pPr>
          </w:p>
        </w:tc>
      </w:tr>
      <w:tr w:rsidR="00B9284E" w14:paraId="54AA2CCE"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0CE37DAD"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bottom"/>
          </w:tcPr>
          <w:p w14:paraId="0E591ADC" w14:textId="77777777" w:rsidR="00B9284E" w:rsidRDefault="00B9284E" w:rsidP="00E9118A">
            <w:pPr>
              <w:widowControl w:val="0"/>
              <w:rPr>
                <w:sz w:val="20"/>
              </w:rPr>
            </w:pPr>
            <w:r>
              <w:rPr>
                <w:sz w:val="20"/>
              </w:rPr>
              <w:t>Éteindre le capteur de luminosité à tout instant</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B682891"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35E8F075"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445D91AB" w14:textId="77777777" w:rsidR="00B9284E" w:rsidRDefault="00B9284E" w:rsidP="00E9118A">
            <w:pPr>
              <w:widowControl w:val="0"/>
              <w:jc w:val="center"/>
              <w:rPr>
                <w:sz w:val="20"/>
              </w:rPr>
            </w:pPr>
          </w:p>
        </w:tc>
      </w:tr>
      <w:tr w:rsidR="00B9284E" w14:paraId="76394250"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1F85B2F4"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672F057E" w14:textId="77777777" w:rsidR="00B9284E" w:rsidRDefault="00B9284E" w:rsidP="00E9118A">
            <w:pPr>
              <w:widowControl w:val="0"/>
              <w:rPr>
                <w:sz w:val="20"/>
              </w:rPr>
            </w:pPr>
            <w:r>
              <w:rPr>
                <w:sz w:val="20"/>
              </w:rPr>
              <w:t>Allumer le capteur de luminosité si intervention</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11F29E39"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center"/>
          </w:tcPr>
          <w:p w14:paraId="23ACB651"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center"/>
          </w:tcPr>
          <w:p w14:paraId="33DB1173" w14:textId="77777777" w:rsidR="00B9284E" w:rsidRDefault="00B9284E" w:rsidP="00E9118A">
            <w:pPr>
              <w:widowControl w:val="0"/>
              <w:jc w:val="center"/>
              <w:rPr>
                <w:sz w:val="20"/>
              </w:rPr>
            </w:pPr>
          </w:p>
        </w:tc>
      </w:tr>
      <w:tr w:rsidR="00B9284E" w14:paraId="3F1C6B94"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0DB1F997"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bottom"/>
          </w:tcPr>
          <w:p w14:paraId="7FC0D983" w14:textId="77777777" w:rsidR="00B9284E" w:rsidRDefault="00B9284E" w:rsidP="00E9118A">
            <w:pPr>
              <w:widowControl w:val="0"/>
              <w:rPr>
                <w:sz w:val="20"/>
              </w:rPr>
            </w:pPr>
            <w:r>
              <w:rPr>
                <w:sz w:val="20"/>
              </w:rPr>
              <w:t>Éteindre le capteur de luminosité si intervention</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2465779E"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63AABA25"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27B3FDCD" w14:textId="77777777" w:rsidR="00B9284E" w:rsidRDefault="00B9284E" w:rsidP="00E9118A">
            <w:pPr>
              <w:widowControl w:val="0"/>
              <w:jc w:val="center"/>
              <w:rPr>
                <w:sz w:val="20"/>
              </w:rPr>
            </w:pPr>
          </w:p>
        </w:tc>
      </w:tr>
      <w:tr w:rsidR="00B9284E" w14:paraId="53568102"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4057D8E5"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052891A7" w14:textId="77777777" w:rsidR="00B9284E" w:rsidRDefault="00B9284E" w:rsidP="00E9118A">
            <w:pPr>
              <w:widowControl w:val="0"/>
              <w:rPr>
                <w:sz w:val="20"/>
              </w:rPr>
            </w:pPr>
            <w:r>
              <w:rPr>
                <w:sz w:val="20"/>
              </w:rPr>
              <w:t>Configuration réseau des équipements</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00685996"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center"/>
          </w:tcPr>
          <w:p w14:paraId="3E417F86"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center"/>
          </w:tcPr>
          <w:p w14:paraId="71C5FBB7" w14:textId="77777777" w:rsidR="00B9284E" w:rsidRDefault="00B9284E" w:rsidP="00E9118A">
            <w:pPr>
              <w:widowControl w:val="0"/>
              <w:jc w:val="center"/>
              <w:rPr>
                <w:sz w:val="20"/>
              </w:rPr>
            </w:pPr>
          </w:p>
        </w:tc>
      </w:tr>
      <w:tr w:rsidR="00B9284E" w14:paraId="1185C205"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38A0085D"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bottom"/>
          </w:tcPr>
          <w:p w14:paraId="6E6D9B11" w14:textId="77777777" w:rsidR="00B9284E" w:rsidRDefault="00B9284E" w:rsidP="00E9118A">
            <w:pPr>
              <w:widowControl w:val="0"/>
              <w:rPr>
                <w:sz w:val="20"/>
              </w:rPr>
            </w:pPr>
            <w:r>
              <w:rPr>
                <w:sz w:val="20"/>
              </w:rPr>
              <w:t>Configuration réseau de la passerelle</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7DE2DFB8"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3ADA27D" w14:textId="77777777" w:rsidR="00B9284E" w:rsidRDefault="00B9284E" w:rsidP="00E9118A">
            <w:pPr>
              <w:widowControl w:val="0"/>
              <w:jc w:val="center"/>
              <w:rPr>
                <w:sz w:val="20"/>
              </w:rPr>
            </w:pPr>
            <w:r>
              <w:rPr>
                <w:sz w:val="20"/>
              </w:rPr>
              <w:t>X</w:t>
            </w: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373F46A4" w14:textId="77777777" w:rsidR="00B9284E" w:rsidRDefault="00B9284E" w:rsidP="00E9118A">
            <w:pPr>
              <w:widowControl w:val="0"/>
              <w:jc w:val="center"/>
              <w:rPr>
                <w:sz w:val="20"/>
              </w:rPr>
            </w:pPr>
          </w:p>
        </w:tc>
      </w:tr>
      <w:tr w:rsidR="00B9284E" w14:paraId="6A48F155"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5370F562"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2F8299F4" w14:textId="77777777" w:rsidR="00B9284E" w:rsidRDefault="00B9284E" w:rsidP="00E9118A">
            <w:pPr>
              <w:widowControl w:val="0"/>
              <w:rPr>
                <w:sz w:val="20"/>
              </w:rPr>
            </w:pPr>
            <w:r>
              <w:rPr>
                <w:sz w:val="20"/>
              </w:rPr>
              <w:t>Vérifier problème acquisition des données des équipements</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4058E7F4"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2DC74BF7" w14:textId="77777777" w:rsidR="00B9284E" w:rsidRDefault="00B9284E" w:rsidP="00E9118A">
            <w:pPr>
              <w:widowControl w:val="0"/>
              <w:jc w:val="center"/>
              <w:rPr>
                <w:sz w:val="20"/>
              </w:rPr>
            </w:pPr>
            <w:r>
              <w:rPr>
                <w:sz w:val="20"/>
              </w:rPr>
              <w:t>X</w:t>
            </w:r>
          </w:p>
        </w:tc>
        <w:tc>
          <w:tcPr>
            <w:tcW w:w="600"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center"/>
          </w:tcPr>
          <w:p w14:paraId="51BA11C7" w14:textId="77777777" w:rsidR="00B9284E" w:rsidRDefault="00B9284E" w:rsidP="00E9118A">
            <w:pPr>
              <w:widowControl w:val="0"/>
              <w:jc w:val="center"/>
              <w:rPr>
                <w:sz w:val="20"/>
              </w:rPr>
            </w:pPr>
          </w:p>
        </w:tc>
      </w:tr>
      <w:tr w:rsidR="00B9284E" w14:paraId="6F344E87"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0B5F3541" w14:textId="77777777" w:rsidR="00B9284E" w:rsidRDefault="00B9284E" w:rsidP="00E9118A">
            <w:pPr>
              <w:widowControl w:val="0"/>
              <w:rPr>
                <w:sz w:val="20"/>
              </w:rPr>
            </w:pPr>
          </w:p>
        </w:tc>
        <w:tc>
          <w:tcPr>
            <w:tcW w:w="4575" w:type="dxa"/>
            <w:tcBorders>
              <w:top w:val="single" w:sz="6" w:space="0" w:color="CCCCCC"/>
              <w:left w:val="single" w:sz="6" w:space="0" w:color="CCCCCC"/>
              <w:bottom w:val="single" w:sz="12" w:space="0" w:color="000000"/>
              <w:right w:val="single" w:sz="12" w:space="0" w:color="000000"/>
            </w:tcBorders>
            <w:shd w:val="clear" w:color="auto" w:fill="F3F3F3"/>
            <w:tcMar>
              <w:top w:w="40" w:type="dxa"/>
              <w:left w:w="40" w:type="dxa"/>
              <w:bottom w:w="40" w:type="dxa"/>
              <w:right w:w="40" w:type="dxa"/>
            </w:tcMar>
            <w:vAlign w:val="bottom"/>
          </w:tcPr>
          <w:p w14:paraId="5E8ABD40" w14:textId="77777777" w:rsidR="00B9284E" w:rsidRDefault="00B9284E" w:rsidP="00E9118A">
            <w:pPr>
              <w:widowControl w:val="0"/>
              <w:rPr>
                <w:sz w:val="20"/>
              </w:rPr>
            </w:pPr>
            <w:r>
              <w:rPr>
                <w:sz w:val="20"/>
              </w:rPr>
              <w:t>Création de profils d’activités regroupant plusieurs actions</w:t>
            </w:r>
          </w:p>
        </w:tc>
        <w:tc>
          <w:tcPr>
            <w:tcW w:w="990" w:type="dxa"/>
            <w:tcBorders>
              <w:top w:val="single" w:sz="6" w:space="0" w:color="CCCCCC"/>
              <w:left w:val="single" w:sz="6" w:space="0" w:color="CCCCCC"/>
              <w:bottom w:val="single" w:sz="12" w:space="0" w:color="000000"/>
              <w:right w:val="single" w:sz="6" w:space="0" w:color="000000"/>
            </w:tcBorders>
            <w:shd w:val="clear" w:color="auto" w:fill="F3F3F3"/>
            <w:tcMar>
              <w:top w:w="40" w:type="dxa"/>
              <w:left w:w="40" w:type="dxa"/>
              <w:bottom w:w="40" w:type="dxa"/>
              <w:right w:w="40" w:type="dxa"/>
            </w:tcMar>
            <w:vAlign w:val="bottom"/>
          </w:tcPr>
          <w:p w14:paraId="0B8B3AC3"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12" w:space="0" w:color="000000"/>
              <w:right w:val="single" w:sz="6" w:space="0" w:color="000000"/>
            </w:tcBorders>
            <w:shd w:val="clear" w:color="auto" w:fill="F3F3F3"/>
            <w:tcMar>
              <w:top w:w="40" w:type="dxa"/>
              <w:left w:w="40" w:type="dxa"/>
              <w:bottom w:w="40" w:type="dxa"/>
              <w:right w:w="40" w:type="dxa"/>
            </w:tcMar>
            <w:vAlign w:val="center"/>
          </w:tcPr>
          <w:p w14:paraId="7759FDA3"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12" w:space="0" w:color="000000"/>
              <w:right w:val="single" w:sz="12" w:space="0" w:color="000000"/>
            </w:tcBorders>
            <w:shd w:val="clear" w:color="auto" w:fill="F3F3F3"/>
            <w:tcMar>
              <w:top w:w="40" w:type="dxa"/>
              <w:left w:w="40" w:type="dxa"/>
              <w:bottom w:w="40" w:type="dxa"/>
              <w:right w:w="40" w:type="dxa"/>
            </w:tcMar>
            <w:vAlign w:val="bottom"/>
          </w:tcPr>
          <w:p w14:paraId="52645C43" w14:textId="77777777" w:rsidR="00B9284E" w:rsidRDefault="00B9284E" w:rsidP="00E9118A">
            <w:pPr>
              <w:widowControl w:val="0"/>
              <w:jc w:val="center"/>
              <w:rPr>
                <w:sz w:val="20"/>
              </w:rPr>
            </w:pPr>
            <w:r>
              <w:rPr>
                <w:sz w:val="20"/>
              </w:rPr>
              <w:t>X</w:t>
            </w:r>
          </w:p>
        </w:tc>
      </w:tr>
      <w:tr w:rsidR="00B9284E" w14:paraId="1FA016E0" w14:textId="77777777" w:rsidTr="00E9118A">
        <w:trPr>
          <w:trHeight w:val="300"/>
        </w:trPr>
        <w:tc>
          <w:tcPr>
            <w:tcW w:w="1871" w:type="dxa"/>
            <w:vMerge w:val="restart"/>
            <w:tcBorders>
              <w:top w:val="single" w:sz="6" w:space="0" w:color="CCCCCC"/>
              <w:left w:val="single" w:sz="12" w:space="0" w:color="000000"/>
              <w:bottom w:val="single" w:sz="12" w:space="0" w:color="000000"/>
              <w:right w:val="single" w:sz="12" w:space="0" w:color="000000"/>
            </w:tcBorders>
            <w:shd w:val="clear" w:color="auto" w:fill="D5A6BD"/>
            <w:tcMar>
              <w:top w:w="40" w:type="dxa"/>
              <w:left w:w="40" w:type="dxa"/>
              <w:bottom w:w="40" w:type="dxa"/>
              <w:right w:w="40" w:type="dxa"/>
            </w:tcMar>
            <w:vAlign w:val="center"/>
          </w:tcPr>
          <w:p w14:paraId="44B5893A" w14:textId="77777777" w:rsidR="00B9284E" w:rsidRDefault="00B9284E" w:rsidP="00E9118A">
            <w:pPr>
              <w:widowControl w:val="0"/>
              <w:jc w:val="center"/>
              <w:rPr>
                <w:b/>
                <w:sz w:val="20"/>
              </w:rPr>
            </w:pPr>
            <w:r>
              <w:rPr>
                <w:b/>
                <w:sz w:val="20"/>
              </w:rPr>
              <w:t>Gérer la maison :</w:t>
            </w:r>
          </w:p>
          <w:p w14:paraId="035E5D67" w14:textId="77777777" w:rsidR="00B9284E" w:rsidRDefault="00B9284E" w:rsidP="00E9118A">
            <w:pPr>
              <w:widowControl w:val="0"/>
              <w:jc w:val="center"/>
              <w:rPr>
                <w:b/>
                <w:sz w:val="20"/>
              </w:rPr>
            </w:pPr>
            <w:r>
              <w:rPr>
                <w:b/>
                <w:sz w:val="20"/>
              </w:rPr>
              <w:t>Température</w:t>
            </w:r>
          </w:p>
        </w:tc>
        <w:tc>
          <w:tcPr>
            <w:tcW w:w="4575"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5631D809" w14:textId="77777777" w:rsidR="00B9284E" w:rsidRDefault="00B9284E" w:rsidP="00E9118A">
            <w:pPr>
              <w:widowControl w:val="0"/>
              <w:rPr>
                <w:sz w:val="20"/>
              </w:rPr>
            </w:pPr>
            <w:r>
              <w:rPr>
                <w:sz w:val="20"/>
              </w:rPr>
              <w:t>Choisir la pièce</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5139C422"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center"/>
          </w:tcPr>
          <w:p w14:paraId="302637A6"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center"/>
          </w:tcPr>
          <w:p w14:paraId="4531B957" w14:textId="77777777" w:rsidR="00B9284E" w:rsidRDefault="00B9284E" w:rsidP="00E9118A">
            <w:pPr>
              <w:widowControl w:val="0"/>
              <w:jc w:val="center"/>
              <w:rPr>
                <w:sz w:val="20"/>
              </w:rPr>
            </w:pPr>
          </w:p>
        </w:tc>
      </w:tr>
      <w:tr w:rsidR="00B9284E" w14:paraId="48D84822"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5B9A41CD"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bottom"/>
          </w:tcPr>
          <w:p w14:paraId="47DB38AD" w14:textId="77777777" w:rsidR="00B9284E" w:rsidRDefault="00B9284E" w:rsidP="00E9118A">
            <w:pPr>
              <w:widowControl w:val="0"/>
              <w:rPr>
                <w:sz w:val="20"/>
              </w:rPr>
            </w:pPr>
            <w:r>
              <w:rPr>
                <w:sz w:val="20"/>
              </w:rPr>
              <w:t>Afficher la température de chaque pièce</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401A3192"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47EC7705"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559ED182" w14:textId="77777777" w:rsidR="00B9284E" w:rsidRDefault="00B9284E" w:rsidP="00E9118A">
            <w:pPr>
              <w:widowControl w:val="0"/>
              <w:jc w:val="center"/>
              <w:rPr>
                <w:sz w:val="20"/>
              </w:rPr>
            </w:pPr>
          </w:p>
        </w:tc>
      </w:tr>
      <w:tr w:rsidR="00B9284E" w14:paraId="4F0523EB"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2C542D60"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345D7A5E" w14:textId="77777777" w:rsidR="00B9284E" w:rsidRDefault="00B9284E" w:rsidP="00E9118A">
            <w:pPr>
              <w:widowControl w:val="0"/>
              <w:rPr>
                <w:sz w:val="20"/>
              </w:rPr>
            </w:pPr>
            <w:r>
              <w:rPr>
                <w:sz w:val="20"/>
              </w:rPr>
              <w:t>Allumer le/les radiateurs de chaque pièce</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012C2E5C"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center"/>
          </w:tcPr>
          <w:p w14:paraId="16FB3A78"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center"/>
          </w:tcPr>
          <w:p w14:paraId="3EFEC62B" w14:textId="77777777" w:rsidR="00B9284E" w:rsidRDefault="00B9284E" w:rsidP="00E9118A">
            <w:pPr>
              <w:widowControl w:val="0"/>
              <w:jc w:val="center"/>
              <w:rPr>
                <w:sz w:val="20"/>
              </w:rPr>
            </w:pPr>
          </w:p>
        </w:tc>
      </w:tr>
      <w:tr w:rsidR="00B9284E" w14:paraId="265296E9"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133FCAB0"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bottom"/>
          </w:tcPr>
          <w:p w14:paraId="114F6D06" w14:textId="77777777" w:rsidR="00B9284E" w:rsidRDefault="00B9284E" w:rsidP="00E9118A">
            <w:pPr>
              <w:widowControl w:val="0"/>
              <w:rPr>
                <w:sz w:val="20"/>
              </w:rPr>
            </w:pPr>
            <w:r>
              <w:rPr>
                <w:sz w:val="20"/>
              </w:rPr>
              <w:t>Éteindre le/les radiateurs de chaque pièce</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2F1643AA"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042EAB5A"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0D703FF7" w14:textId="77777777" w:rsidR="00B9284E" w:rsidRDefault="00B9284E" w:rsidP="00E9118A">
            <w:pPr>
              <w:widowControl w:val="0"/>
              <w:jc w:val="center"/>
              <w:rPr>
                <w:sz w:val="20"/>
              </w:rPr>
            </w:pPr>
          </w:p>
        </w:tc>
      </w:tr>
      <w:tr w:rsidR="00B9284E" w14:paraId="392720A0"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49743A9E"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0AF98E4D" w14:textId="77777777" w:rsidR="00B9284E" w:rsidRDefault="00B9284E" w:rsidP="00E9118A">
            <w:pPr>
              <w:widowControl w:val="0"/>
              <w:rPr>
                <w:sz w:val="20"/>
              </w:rPr>
            </w:pPr>
            <w:r>
              <w:rPr>
                <w:sz w:val="20"/>
              </w:rPr>
              <w:t>Moduler la température de chaque pièce</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22D4DDB7"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center"/>
          </w:tcPr>
          <w:p w14:paraId="5B4A82BB"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center"/>
          </w:tcPr>
          <w:p w14:paraId="54862430" w14:textId="77777777" w:rsidR="00B9284E" w:rsidRDefault="00B9284E" w:rsidP="00E9118A">
            <w:pPr>
              <w:widowControl w:val="0"/>
              <w:jc w:val="center"/>
              <w:rPr>
                <w:sz w:val="20"/>
              </w:rPr>
            </w:pPr>
          </w:p>
        </w:tc>
      </w:tr>
      <w:tr w:rsidR="00B9284E" w14:paraId="056748F7"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2D1B7623"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bottom"/>
          </w:tcPr>
          <w:p w14:paraId="118FF8A8" w14:textId="77777777" w:rsidR="00B9284E" w:rsidRDefault="00B9284E" w:rsidP="00E9118A">
            <w:pPr>
              <w:widowControl w:val="0"/>
              <w:rPr>
                <w:sz w:val="20"/>
              </w:rPr>
            </w:pPr>
            <w:r>
              <w:rPr>
                <w:sz w:val="20"/>
              </w:rPr>
              <w:t>Programmation d’un cycle de chauffage (allumage / température)</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5B42F3A3"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32898D4E"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bottom"/>
          </w:tcPr>
          <w:p w14:paraId="61FEC20D" w14:textId="77777777" w:rsidR="00B9284E" w:rsidRDefault="00B9284E" w:rsidP="00E9118A">
            <w:pPr>
              <w:widowControl w:val="0"/>
              <w:jc w:val="center"/>
              <w:rPr>
                <w:sz w:val="20"/>
              </w:rPr>
            </w:pPr>
            <w:r>
              <w:rPr>
                <w:sz w:val="20"/>
              </w:rPr>
              <w:t>X</w:t>
            </w:r>
          </w:p>
        </w:tc>
      </w:tr>
      <w:tr w:rsidR="00B9284E" w14:paraId="67A8D11F"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6666CFD8"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11408071" w14:textId="77777777" w:rsidR="00B9284E" w:rsidRDefault="00B9284E" w:rsidP="00E9118A">
            <w:pPr>
              <w:widowControl w:val="0"/>
              <w:rPr>
                <w:sz w:val="20"/>
              </w:rPr>
            </w:pPr>
            <w:r>
              <w:rPr>
                <w:sz w:val="20"/>
              </w:rPr>
              <w:t>Programmation du chauffage en prévision de la température extérieure</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728C22E6"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0523C612"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center"/>
          </w:tcPr>
          <w:p w14:paraId="48726566" w14:textId="77777777" w:rsidR="00B9284E" w:rsidRDefault="00B9284E" w:rsidP="00E9118A">
            <w:pPr>
              <w:widowControl w:val="0"/>
              <w:jc w:val="center"/>
              <w:rPr>
                <w:sz w:val="20"/>
              </w:rPr>
            </w:pPr>
            <w:r>
              <w:rPr>
                <w:sz w:val="20"/>
              </w:rPr>
              <w:t>X</w:t>
            </w:r>
          </w:p>
        </w:tc>
      </w:tr>
      <w:tr w:rsidR="00B9284E" w14:paraId="2DB96DC9"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526B6EA6"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bottom"/>
          </w:tcPr>
          <w:p w14:paraId="7E80AEB7" w14:textId="77777777" w:rsidR="00B9284E" w:rsidRDefault="00B9284E" w:rsidP="00E9118A">
            <w:pPr>
              <w:widowControl w:val="0"/>
              <w:rPr>
                <w:sz w:val="20"/>
              </w:rPr>
            </w:pPr>
            <w:r>
              <w:rPr>
                <w:sz w:val="20"/>
              </w:rPr>
              <w:t xml:space="preserve">Programmation d’un min/max de température </w:t>
            </w:r>
            <w:r>
              <w:rPr>
                <w:sz w:val="20"/>
              </w:rPr>
              <w:lastRenderedPageBreak/>
              <w:t>de pièce</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29BBAF92"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204B4F14" w14:textId="77777777" w:rsidR="00B9284E" w:rsidRDefault="00B9284E" w:rsidP="00E9118A">
            <w:pPr>
              <w:widowControl w:val="0"/>
              <w:jc w:val="center"/>
              <w:rPr>
                <w:sz w:val="20"/>
              </w:rPr>
            </w:pPr>
            <w:r>
              <w:rPr>
                <w:sz w:val="20"/>
              </w:rPr>
              <w:t>X</w:t>
            </w: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04258058" w14:textId="77777777" w:rsidR="00B9284E" w:rsidRDefault="00B9284E" w:rsidP="00E9118A">
            <w:pPr>
              <w:widowControl w:val="0"/>
              <w:jc w:val="center"/>
              <w:rPr>
                <w:sz w:val="20"/>
              </w:rPr>
            </w:pPr>
          </w:p>
        </w:tc>
      </w:tr>
      <w:tr w:rsidR="00B9284E" w14:paraId="7BB0C79F"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3DB58C3D"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78D1E04A" w14:textId="77777777" w:rsidR="00B9284E" w:rsidRDefault="00B9284E" w:rsidP="00E9118A">
            <w:pPr>
              <w:widowControl w:val="0"/>
              <w:rPr>
                <w:sz w:val="20"/>
              </w:rPr>
            </w:pPr>
            <w:r>
              <w:rPr>
                <w:sz w:val="20"/>
              </w:rPr>
              <w:t>Observer le statut des équipements de température</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269678CF"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75A575D6" w14:textId="77777777" w:rsidR="00B9284E" w:rsidRDefault="00B9284E" w:rsidP="00E9118A">
            <w:pPr>
              <w:widowControl w:val="0"/>
              <w:jc w:val="center"/>
              <w:rPr>
                <w:sz w:val="20"/>
              </w:rPr>
            </w:pPr>
            <w:r>
              <w:rPr>
                <w:sz w:val="20"/>
              </w:rPr>
              <w:t>X</w:t>
            </w:r>
          </w:p>
        </w:tc>
        <w:tc>
          <w:tcPr>
            <w:tcW w:w="600"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center"/>
          </w:tcPr>
          <w:p w14:paraId="67A68E5F" w14:textId="77777777" w:rsidR="00B9284E" w:rsidRDefault="00B9284E" w:rsidP="00E9118A">
            <w:pPr>
              <w:widowControl w:val="0"/>
              <w:jc w:val="center"/>
              <w:rPr>
                <w:sz w:val="20"/>
              </w:rPr>
            </w:pPr>
          </w:p>
        </w:tc>
      </w:tr>
      <w:tr w:rsidR="00B9284E" w14:paraId="1DA1E3FF"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47E71B4B"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bottom"/>
          </w:tcPr>
          <w:p w14:paraId="080EE1E5" w14:textId="77777777" w:rsidR="00B9284E" w:rsidRDefault="00B9284E" w:rsidP="00E9118A">
            <w:pPr>
              <w:widowControl w:val="0"/>
              <w:rPr>
                <w:sz w:val="20"/>
              </w:rPr>
            </w:pPr>
            <w:r>
              <w:rPr>
                <w:sz w:val="20"/>
              </w:rPr>
              <w:t>Observer l’autonomie des équipements de température</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3DFCB2E8"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22684846" w14:textId="77777777" w:rsidR="00B9284E" w:rsidRDefault="00B9284E" w:rsidP="00E9118A">
            <w:pPr>
              <w:widowControl w:val="0"/>
              <w:jc w:val="center"/>
              <w:rPr>
                <w:sz w:val="20"/>
              </w:rPr>
            </w:pPr>
            <w:r>
              <w:rPr>
                <w:sz w:val="20"/>
              </w:rPr>
              <w:t>X</w:t>
            </w: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15A95EAE" w14:textId="77777777" w:rsidR="00B9284E" w:rsidRDefault="00B9284E" w:rsidP="00E9118A">
            <w:pPr>
              <w:widowControl w:val="0"/>
              <w:jc w:val="center"/>
              <w:rPr>
                <w:sz w:val="20"/>
              </w:rPr>
            </w:pPr>
          </w:p>
        </w:tc>
      </w:tr>
      <w:tr w:rsidR="00B9284E" w14:paraId="12FB1385"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66B47C9C"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351D57BF" w14:textId="77777777" w:rsidR="00B9284E" w:rsidRDefault="00B9284E" w:rsidP="00E9118A">
            <w:pPr>
              <w:widowControl w:val="0"/>
              <w:rPr>
                <w:sz w:val="20"/>
              </w:rPr>
            </w:pPr>
            <w:r>
              <w:rPr>
                <w:sz w:val="20"/>
              </w:rPr>
              <w:t>Allumer le capteur de température à tout instant</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41BC0384"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center"/>
          </w:tcPr>
          <w:p w14:paraId="64DFC394"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center"/>
          </w:tcPr>
          <w:p w14:paraId="775F02CB" w14:textId="77777777" w:rsidR="00B9284E" w:rsidRDefault="00B9284E" w:rsidP="00E9118A">
            <w:pPr>
              <w:widowControl w:val="0"/>
              <w:jc w:val="center"/>
              <w:rPr>
                <w:sz w:val="20"/>
              </w:rPr>
            </w:pPr>
          </w:p>
        </w:tc>
      </w:tr>
      <w:tr w:rsidR="00B9284E" w14:paraId="72E3C9E2"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45288CD7"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bottom"/>
          </w:tcPr>
          <w:p w14:paraId="3FAFDE6F" w14:textId="77777777" w:rsidR="00B9284E" w:rsidRDefault="00B9284E" w:rsidP="00E9118A">
            <w:pPr>
              <w:widowControl w:val="0"/>
              <w:rPr>
                <w:sz w:val="20"/>
              </w:rPr>
            </w:pPr>
            <w:r>
              <w:rPr>
                <w:sz w:val="20"/>
              </w:rPr>
              <w:t>Éteindre le capteur de température à tout instant</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58F5295B"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50406A84"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5243175A" w14:textId="77777777" w:rsidR="00B9284E" w:rsidRDefault="00B9284E" w:rsidP="00E9118A">
            <w:pPr>
              <w:widowControl w:val="0"/>
              <w:jc w:val="center"/>
              <w:rPr>
                <w:sz w:val="20"/>
              </w:rPr>
            </w:pPr>
          </w:p>
        </w:tc>
      </w:tr>
      <w:tr w:rsidR="00B9284E" w14:paraId="14747832"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27C4DC6A"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464884FB" w14:textId="77777777" w:rsidR="00B9284E" w:rsidRDefault="00B9284E" w:rsidP="00E9118A">
            <w:pPr>
              <w:widowControl w:val="0"/>
              <w:rPr>
                <w:sz w:val="20"/>
              </w:rPr>
            </w:pPr>
            <w:r>
              <w:rPr>
                <w:sz w:val="20"/>
              </w:rPr>
              <w:t>Allumer le capteur de température si intervention</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67226D0B"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center"/>
          </w:tcPr>
          <w:p w14:paraId="2EBE335C"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center"/>
          </w:tcPr>
          <w:p w14:paraId="51C52DA2" w14:textId="77777777" w:rsidR="00B9284E" w:rsidRDefault="00B9284E" w:rsidP="00E9118A">
            <w:pPr>
              <w:widowControl w:val="0"/>
              <w:jc w:val="center"/>
              <w:rPr>
                <w:sz w:val="20"/>
              </w:rPr>
            </w:pPr>
          </w:p>
        </w:tc>
      </w:tr>
      <w:tr w:rsidR="00B9284E" w14:paraId="7568B770"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5333CF8F"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bottom"/>
          </w:tcPr>
          <w:p w14:paraId="05AE8009" w14:textId="77777777" w:rsidR="00B9284E" w:rsidRDefault="00B9284E" w:rsidP="00E9118A">
            <w:pPr>
              <w:widowControl w:val="0"/>
              <w:rPr>
                <w:sz w:val="20"/>
              </w:rPr>
            </w:pPr>
            <w:r>
              <w:rPr>
                <w:sz w:val="20"/>
              </w:rPr>
              <w:t>Éteindre le capteur de température si intervention</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1272A001"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52710BD2"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55DF5FBD" w14:textId="77777777" w:rsidR="00B9284E" w:rsidRDefault="00B9284E" w:rsidP="00E9118A">
            <w:pPr>
              <w:widowControl w:val="0"/>
              <w:jc w:val="center"/>
              <w:rPr>
                <w:sz w:val="20"/>
              </w:rPr>
            </w:pPr>
          </w:p>
        </w:tc>
      </w:tr>
      <w:tr w:rsidR="00B9284E" w14:paraId="55BE9BFD"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4D524576"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683FB0C8" w14:textId="77777777" w:rsidR="00B9284E" w:rsidRDefault="00B9284E" w:rsidP="00E9118A">
            <w:pPr>
              <w:widowControl w:val="0"/>
              <w:rPr>
                <w:sz w:val="20"/>
              </w:rPr>
            </w:pPr>
            <w:r>
              <w:rPr>
                <w:sz w:val="20"/>
              </w:rPr>
              <w:t>Configuration réseau des équipements</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6E6DDE97"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08014351" w14:textId="77777777" w:rsidR="00B9284E" w:rsidRDefault="00B9284E" w:rsidP="00E9118A">
            <w:pPr>
              <w:widowControl w:val="0"/>
              <w:jc w:val="center"/>
              <w:rPr>
                <w:sz w:val="20"/>
              </w:rPr>
            </w:pPr>
            <w:r>
              <w:rPr>
                <w:sz w:val="20"/>
              </w:rPr>
              <w:t>X</w:t>
            </w:r>
          </w:p>
        </w:tc>
        <w:tc>
          <w:tcPr>
            <w:tcW w:w="600"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center"/>
          </w:tcPr>
          <w:p w14:paraId="338022AA" w14:textId="77777777" w:rsidR="00B9284E" w:rsidRDefault="00B9284E" w:rsidP="00E9118A">
            <w:pPr>
              <w:widowControl w:val="0"/>
              <w:jc w:val="center"/>
              <w:rPr>
                <w:sz w:val="20"/>
              </w:rPr>
            </w:pPr>
          </w:p>
        </w:tc>
      </w:tr>
      <w:tr w:rsidR="00B9284E" w14:paraId="18EEE7E4"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0C7316A6"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bottom"/>
          </w:tcPr>
          <w:p w14:paraId="36389AB3" w14:textId="77777777" w:rsidR="00B9284E" w:rsidRDefault="00B9284E" w:rsidP="00E9118A">
            <w:pPr>
              <w:widowControl w:val="0"/>
              <w:rPr>
                <w:sz w:val="20"/>
              </w:rPr>
            </w:pPr>
            <w:r>
              <w:rPr>
                <w:sz w:val="20"/>
              </w:rPr>
              <w:t>Configuration réseau de la passerelle</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349387F0"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1AD2E3E6" w14:textId="77777777" w:rsidR="00B9284E" w:rsidRDefault="00B9284E" w:rsidP="00E9118A">
            <w:pPr>
              <w:widowControl w:val="0"/>
              <w:jc w:val="center"/>
              <w:rPr>
                <w:sz w:val="20"/>
              </w:rPr>
            </w:pPr>
            <w:r>
              <w:rPr>
                <w:sz w:val="20"/>
              </w:rPr>
              <w:t>X</w:t>
            </w: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277D9CA3" w14:textId="77777777" w:rsidR="00B9284E" w:rsidRDefault="00B9284E" w:rsidP="00E9118A">
            <w:pPr>
              <w:widowControl w:val="0"/>
              <w:jc w:val="center"/>
              <w:rPr>
                <w:sz w:val="20"/>
              </w:rPr>
            </w:pPr>
          </w:p>
        </w:tc>
      </w:tr>
      <w:tr w:rsidR="00B9284E" w14:paraId="0BD64DAD"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2042E508"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41591728" w14:textId="77777777" w:rsidR="00B9284E" w:rsidRDefault="00B9284E" w:rsidP="00E9118A">
            <w:pPr>
              <w:widowControl w:val="0"/>
              <w:rPr>
                <w:sz w:val="20"/>
              </w:rPr>
            </w:pPr>
            <w:r>
              <w:rPr>
                <w:sz w:val="20"/>
              </w:rPr>
              <w:t>Vérifier problème acquisition des données des équipements</w:t>
            </w: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bottom"/>
          </w:tcPr>
          <w:p w14:paraId="11DA3CAA"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6" w:space="0" w:color="000000"/>
              <w:right w:val="single" w:sz="6" w:space="0" w:color="000000"/>
            </w:tcBorders>
            <w:shd w:val="clear" w:color="auto" w:fill="EAD1DC"/>
            <w:tcMar>
              <w:top w:w="40" w:type="dxa"/>
              <w:left w:w="40" w:type="dxa"/>
              <w:bottom w:w="40" w:type="dxa"/>
              <w:right w:w="40" w:type="dxa"/>
            </w:tcMar>
            <w:vAlign w:val="center"/>
          </w:tcPr>
          <w:p w14:paraId="7C560525"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EAD1DC"/>
            <w:tcMar>
              <w:top w:w="40" w:type="dxa"/>
              <w:left w:w="40" w:type="dxa"/>
              <w:bottom w:w="40" w:type="dxa"/>
              <w:right w:w="40" w:type="dxa"/>
            </w:tcMar>
            <w:vAlign w:val="bottom"/>
          </w:tcPr>
          <w:p w14:paraId="0B104FE9" w14:textId="77777777" w:rsidR="00B9284E" w:rsidRDefault="00B9284E" w:rsidP="00E9118A">
            <w:pPr>
              <w:widowControl w:val="0"/>
              <w:jc w:val="center"/>
              <w:rPr>
                <w:sz w:val="20"/>
              </w:rPr>
            </w:pPr>
            <w:r>
              <w:rPr>
                <w:sz w:val="20"/>
              </w:rPr>
              <w:t>X</w:t>
            </w:r>
          </w:p>
        </w:tc>
      </w:tr>
      <w:tr w:rsidR="00B9284E" w14:paraId="310A9D2B"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376EA9E2" w14:textId="77777777" w:rsidR="00B9284E" w:rsidRDefault="00B9284E" w:rsidP="00E9118A">
            <w:pPr>
              <w:widowControl w:val="0"/>
              <w:rPr>
                <w:sz w:val="20"/>
              </w:rPr>
            </w:pPr>
          </w:p>
        </w:tc>
        <w:tc>
          <w:tcPr>
            <w:tcW w:w="4575" w:type="dxa"/>
            <w:tcBorders>
              <w:top w:val="single" w:sz="6" w:space="0" w:color="CCCCCC"/>
              <w:left w:val="single" w:sz="6" w:space="0" w:color="CCCCCC"/>
              <w:bottom w:val="single" w:sz="12" w:space="0" w:color="000000"/>
              <w:right w:val="single" w:sz="12" w:space="0" w:color="000000"/>
            </w:tcBorders>
            <w:shd w:val="clear" w:color="auto" w:fill="F3F3F3"/>
            <w:tcMar>
              <w:top w:w="40" w:type="dxa"/>
              <w:left w:w="40" w:type="dxa"/>
              <w:bottom w:w="40" w:type="dxa"/>
              <w:right w:w="40" w:type="dxa"/>
            </w:tcMar>
            <w:vAlign w:val="bottom"/>
          </w:tcPr>
          <w:p w14:paraId="2B781A3F" w14:textId="77777777" w:rsidR="00B9284E" w:rsidRDefault="00B9284E" w:rsidP="00E9118A">
            <w:pPr>
              <w:widowControl w:val="0"/>
              <w:rPr>
                <w:sz w:val="20"/>
              </w:rPr>
            </w:pPr>
            <w:r>
              <w:rPr>
                <w:sz w:val="20"/>
              </w:rPr>
              <w:t>Modulation / contrôle de l’équipement</w:t>
            </w:r>
          </w:p>
        </w:tc>
        <w:tc>
          <w:tcPr>
            <w:tcW w:w="990" w:type="dxa"/>
            <w:tcBorders>
              <w:top w:val="single" w:sz="6" w:space="0" w:color="CCCCCC"/>
              <w:left w:val="single" w:sz="6" w:space="0" w:color="CCCCCC"/>
              <w:bottom w:val="single" w:sz="12" w:space="0" w:color="000000"/>
              <w:right w:val="single" w:sz="6" w:space="0" w:color="000000"/>
            </w:tcBorders>
            <w:shd w:val="clear" w:color="auto" w:fill="F3F3F3"/>
            <w:tcMar>
              <w:top w:w="40" w:type="dxa"/>
              <w:left w:w="40" w:type="dxa"/>
              <w:bottom w:w="40" w:type="dxa"/>
              <w:right w:w="40" w:type="dxa"/>
            </w:tcMar>
            <w:vAlign w:val="bottom"/>
          </w:tcPr>
          <w:p w14:paraId="39939FE1"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12" w:space="0" w:color="000000"/>
              <w:right w:val="single" w:sz="6" w:space="0" w:color="000000"/>
            </w:tcBorders>
            <w:shd w:val="clear" w:color="auto" w:fill="F3F3F3"/>
            <w:tcMar>
              <w:top w:w="40" w:type="dxa"/>
              <w:left w:w="40" w:type="dxa"/>
              <w:bottom w:w="40" w:type="dxa"/>
              <w:right w:w="40" w:type="dxa"/>
            </w:tcMar>
            <w:vAlign w:val="bottom"/>
          </w:tcPr>
          <w:p w14:paraId="6F694F08" w14:textId="77777777" w:rsidR="00B9284E" w:rsidRDefault="00B9284E" w:rsidP="00E9118A">
            <w:pPr>
              <w:widowControl w:val="0"/>
              <w:jc w:val="center"/>
              <w:rPr>
                <w:sz w:val="20"/>
              </w:rPr>
            </w:pPr>
            <w:r>
              <w:rPr>
                <w:sz w:val="20"/>
              </w:rPr>
              <w:t>X</w:t>
            </w:r>
          </w:p>
        </w:tc>
        <w:tc>
          <w:tcPr>
            <w:tcW w:w="600" w:type="dxa"/>
            <w:tcBorders>
              <w:top w:val="single" w:sz="6" w:space="0" w:color="CCCCCC"/>
              <w:left w:val="single" w:sz="6" w:space="0" w:color="CCCCCC"/>
              <w:bottom w:val="single" w:sz="12" w:space="0" w:color="000000"/>
              <w:right w:val="single" w:sz="12" w:space="0" w:color="000000"/>
            </w:tcBorders>
            <w:shd w:val="clear" w:color="auto" w:fill="F3F3F3"/>
            <w:tcMar>
              <w:top w:w="40" w:type="dxa"/>
              <w:left w:w="40" w:type="dxa"/>
              <w:bottom w:w="40" w:type="dxa"/>
              <w:right w:w="40" w:type="dxa"/>
            </w:tcMar>
            <w:vAlign w:val="center"/>
          </w:tcPr>
          <w:p w14:paraId="3609CD02" w14:textId="77777777" w:rsidR="00B9284E" w:rsidRDefault="00B9284E" w:rsidP="00E9118A">
            <w:pPr>
              <w:widowControl w:val="0"/>
              <w:jc w:val="center"/>
              <w:rPr>
                <w:sz w:val="20"/>
              </w:rPr>
            </w:pPr>
          </w:p>
        </w:tc>
      </w:tr>
      <w:tr w:rsidR="00B9284E" w14:paraId="2A8BB8BE" w14:textId="77777777" w:rsidTr="00E9118A">
        <w:trPr>
          <w:trHeight w:val="300"/>
        </w:trPr>
        <w:tc>
          <w:tcPr>
            <w:tcW w:w="1871" w:type="dxa"/>
            <w:vMerge w:val="restart"/>
            <w:tcBorders>
              <w:top w:val="single" w:sz="6" w:space="0" w:color="CCCCCC"/>
              <w:left w:val="single" w:sz="12" w:space="0" w:color="000000"/>
              <w:bottom w:val="single" w:sz="12" w:space="0" w:color="000000"/>
              <w:right w:val="single" w:sz="12" w:space="0" w:color="000000"/>
            </w:tcBorders>
            <w:shd w:val="clear" w:color="auto" w:fill="B6D7A8"/>
            <w:tcMar>
              <w:top w:w="40" w:type="dxa"/>
              <w:left w:w="40" w:type="dxa"/>
              <w:bottom w:w="40" w:type="dxa"/>
              <w:right w:w="40" w:type="dxa"/>
            </w:tcMar>
            <w:vAlign w:val="center"/>
          </w:tcPr>
          <w:p w14:paraId="7F3C537C" w14:textId="77777777" w:rsidR="00B9284E" w:rsidRDefault="00B9284E" w:rsidP="00E9118A">
            <w:pPr>
              <w:widowControl w:val="0"/>
              <w:jc w:val="center"/>
              <w:rPr>
                <w:b/>
                <w:sz w:val="20"/>
              </w:rPr>
            </w:pPr>
            <w:r>
              <w:rPr>
                <w:b/>
                <w:sz w:val="20"/>
              </w:rPr>
              <w:t>Compte</w:t>
            </w:r>
          </w:p>
        </w:tc>
        <w:tc>
          <w:tcPr>
            <w:tcW w:w="4575" w:type="dxa"/>
            <w:tcBorders>
              <w:top w:val="single" w:sz="6" w:space="0" w:color="CCCCCC"/>
              <w:left w:val="single" w:sz="6" w:space="0" w:color="CCCCCC"/>
              <w:bottom w:val="single" w:sz="6" w:space="0" w:color="000000"/>
              <w:right w:val="single" w:sz="12" w:space="0" w:color="000000"/>
            </w:tcBorders>
            <w:shd w:val="clear" w:color="auto" w:fill="D9EAD3"/>
            <w:tcMar>
              <w:top w:w="40" w:type="dxa"/>
              <w:left w:w="40" w:type="dxa"/>
              <w:bottom w:w="40" w:type="dxa"/>
              <w:right w:w="40" w:type="dxa"/>
            </w:tcMar>
            <w:vAlign w:val="center"/>
          </w:tcPr>
          <w:p w14:paraId="485BA638" w14:textId="77777777" w:rsidR="00B9284E" w:rsidRDefault="00B9284E" w:rsidP="00E9118A">
            <w:pPr>
              <w:widowControl w:val="0"/>
              <w:rPr>
                <w:sz w:val="20"/>
              </w:rPr>
            </w:pPr>
            <w:r>
              <w:rPr>
                <w:sz w:val="20"/>
              </w:rPr>
              <w:t>Création login user</w:t>
            </w:r>
          </w:p>
        </w:tc>
        <w:tc>
          <w:tcPr>
            <w:tcW w:w="990"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vAlign w:val="bottom"/>
          </w:tcPr>
          <w:p w14:paraId="7F049B04"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vAlign w:val="center"/>
          </w:tcPr>
          <w:p w14:paraId="6EBBDF23"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D9EAD3"/>
            <w:tcMar>
              <w:top w:w="40" w:type="dxa"/>
              <w:left w:w="40" w:type="dxa"/>
              <w:bottom w:w="40" w:type="dxa"/>
              <w:right w:w="40" w:type="dxa"/>
            </w:tcMar>
            <w:vAlign w:val="center"/>
          </w:tcPr>
          <w:p w14:paraId="386C3721" w14:textId="77777777" w:rsidR="00B9284E" w:rsidRDefault="00B9284E" w:rsidP="00E9118A">
            <w:pPr>
              <w:widowControl w:val="0"/>
              <w:jc w:val="center"/>
              <w:rPr>
                <w:sz w:val="20"/>
              </w:rPr>
            </w:pPr>
          </w:p>
        </w:tc>
      </w:tr>
      <w:tr w:rsidR="00B9284E" w14:paraId="3DEC95E9"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4D3B1D00"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6FD469E1" w14:textId="77777777" w:rsidR="00B9284E" w:rsidRDefault="00B9284E" w:rsidP="00E9118A">
            <w:pPr>
              <w:widowControl w:val="0"/>
              <w:rPr>
                <w:sz w:val="20"/>
              </w:rPr>
            </w:pPr>
            <w:r>
              <w:rPr>
                <w:sz w:val="20"/>
              </w:rPr>
              <w:t xml:space="preserve">Création </w:t>
            </w:r>
            <w:proofErr w:type="spellStart"/>
            <w:r>
              <w:rPr>
                <w:sz w:val="20"/>
              </w:rPr>
              <w:t>mdp</w:t>
            </w:r>
            <w:proofErr w:type="spellEnd"/>
            <w:r>
              <w:rPr>
                <w:sz w:val="20"/>
              </w:rPr>
              <w:t xml:space="preserve"> aléatoire user</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42EED79F"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5FD2C467"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33C594DC" w14:textId="77777777" w:rsidR="00B9284E" w:rsidRDefault="00B9284E" w:rsidP="00E9118A">
            <w:pPr>
              <w:widowControl w:val="0"/>
              <w:jc w:val="center"/>
              <w:rPr>
                <w:sz w:val="20"/>
              </w:rPr>
            </w:pPr>
          </w:p>
        </w:tc>
      </w:tr>
      <w:tr w:rsidR="00B9284E" w14:paraId="1A177879"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383FEB41"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D9EAD3"/>
            <w:tcMar>
              <w:top w:w="40" w:type="dxa"/>
              <w:left w:w="40" w:type="dxa"/>
              <w:bottom w:w="40" w:type="dxa"/>
              <w:right w:w="40" w:type="dxa"/>
            </w:tcMar>
            <w:vAlign w:val="center"/>
          </w:tcPr>
          <w:p w14:paraId="0730EDC4" w14:textId="77777777" w:rsidR="00B9284E" w:rsidRDefault="00B9284E" w:rsidP="00E9118A">
            <w:pPr>
              <w:widowControl w:val="0"/>
              <w:rPr>
                <w:sz w:val="20"/>
              </w:rPr>
            </w:pPr>
            <w:r>
              <w:rPr>
                <w:sz w:val="20"/>
              </w:rPr>
              <w:t>Création login webmaster</w:t>
            </w:r>
          </w:p>
        </w:tc>
        <w:tc>
          <w:tcPr>
            <w:tcW w:w="990"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vAlign w:val="bottom"/>
          </w:tcPr>
          <w:p w14:paraId="7B1E20D0"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vAlign w:val="bottom"/>
          </w:tcPr>
          <w:p w14:paraId="4DDDB6A2"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D9EAD3"/>
            <w:tcMar>
              <w:top w:w="40" w:type="dxa"/>
              <w:left w:w="40" w:type="dxa"/>
              <w:bottom w:w="40" w:type="dxa"/>
              <w:right w:w="40" w:type="dxa"/>
            </w:tcMar>
            <w:vAlign w:val="center"/>
          </w:tcPr>
          <w:p w14:paraId="4DB4546B" w14:textId="77777777" w:rsidR="00B9284E" w:rsidRDefault="00B9284E" w:rsidP="00E9118A">
            <w:pPr>
              <w:widowControl w:val="0"/>
              <w:jc w:val="center"/>
              <w:rPr>
                <w:sz w:val="20"/>
              </w:rPr>
            </w:pPr>
          </w:p>
        </w:tc>
      </w:tr>
      <w:tr w:rsidR="00B9284E" w14:paraId="1253D4A1"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11756724"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600297DC" w14:textId="77777777" w:rsidR="00B9284E" w:rsidRDefault="00B9284E" w:rsidP="00E9118A">
            <w:pPr>
              <w:widowControl w:val="0"/>
              <w:rPr>
                <w:sz w:val="20"/>
              </w:rPr>
            </w:pPr>
            <w:r>
              <w:rPr>
                <w:sz w:val="20"/>
              </w:rPr>
              <w:t xml:space="preserve">Création </w:t>
            </w:r>
            <w:proofErr w:type="spellStart"/>
            <w:r>
              <w:rPr>
                <w:sz w:val="20"/>
              </w:rPr>
              <w:t>mdp</w:t>
            </w:r>
            <w:proofErr w:type="spellEnd"/>
            <w:r>
              <w:rPr>
                <w:sz w:val="20"/>
              </w:rPr>
              <w:t xml:space="preserve"> webmaster</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5E88AD35"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3C69C5BC"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40D3A453" w14:textId="77777777" w:rsidR="00B9284E" w:rsidRDefault="00B9284E" w:rsidP="00E9118A">
            <w:pPr>
              <w:widowControl w:val="0"/>
              <w:jc w:val="center"/>
              <w:rPr>
                <w:sz w:val="20"/>
              </w:rPr>
            </w:pPr>
          </w:p>
        </w:tc>
      </w:tr>
      <w:tr w:rsidR="00B9284E" w14:paraId="3E3C027C"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3510DB1D"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D9EAD3"/>
            <w:tcMar>
              <w:top w:w="40" w:type="dxa"/>
              <w:left w:w="40" w:type="dxa"/>
              <w:bottom w:w="40" w:type="dxa"/>
              <w:right w:w="40" w:type="dxa"/>
            </w:tcMar>
            <w:vAlign w:val="center"/>
          </w:tcPr>
          <w:p w14:paraId="62B2AAF8" w14:textId="77777777" w:rsidR="00B9284E" w:rsidRDefault="00B9284E" w:rsidP="00E9118A">
            <w:pPr>
              <w:widowControl w:val="0"/>
              <w:rPr>
                <w:sz w:val="20"/>
              </w:rPr>
            </w:pPr>
            <w:r>
              <w:rPr>
                <w:sz w:val="20"/>
              </w:rPr>
              <w:t>Modification login</w:t>
            </w:r>
          </w:p>
        </w:tc>
        <w:tc>
          <w:tcPr>
            <w:tcW w:w="990"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vAlign w:val="bottom"/>
          </w:tcPr>
          <w:p w14:paraId="7B55D836"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vAlign w:val="bottom"/>
          </w:tcPr>
          <w:p w14:paraId="275493F1" w14:textId="77777777" w:rsidR="00B9284E" w:rsidRDefault="00B9284E" w:rsidP="00E9118A">
            <w:pPr>
              <w:widowControl w:val="0"/>
              <w:jc w:val="center"/>
              <w:rPr>
                <w:sz w:val="20"/>
              </w:rPr>
            </w:pPr>
            <w:r>
              <w:rPr>
                <w:sz w:val="20"/>
              </w:rPr>
              <w:t>X</w:t>
            </w:r>
          </w:p>
        </w:tc>
        <w:tc>
          <w:tcPr>
            <w:tcW w:w="600" w:type="dxa"/>
            <w:tcBorders>
              <w:top w:val="single" w:sz="6" w:space="0" w:color="CCCCCC"/>
              <w:left w:val="single" w:sz="6" w:space="0" w:color="CCCCCC"/>
              <w:bottom w:val="single" w:sz="6" w:space="0" w:color="000000"/>
              <w:right w:val="single" w:sz="12" w:space="0" w:color="000000"/>
            </w:tcBorders>
            <w:shd w:val="clear" w:color="auto" w:fill="D9EAD3"/>
            <w:tcMar>
              <w:top w:w="40" w:type="dxa"/>
              <w:left w:w="40" w:type="dxa"/>
              <w:bottom w:w="40" w:type="dxa"/>
              <w:right w:w="40" w:type="dxa"/>
            </w:tcMar>
            <w:vAlign w:val="center"/>
          </w:tcPr>
          <w:p w14:paraId="72BC55FF" w14:textId="77777777" w:rsidR="00B9284E" w:rsidRDefault="00B9284E" w:rsidP="00E9118A">
            <w:pPr>
              <w:widowControl w:val="0"/>
              <w:jc w:val="center"/>
              <w:rPr>
                <w:sz w:val="20"/>
              </w:rPr>
            </w:pPr>
          </w:p>
        </w:tc>
      </w:tr>
      <w:tr w:rsidR="00B9284E" w14:paraId="5475A609"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1F3829CA"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48A7DC96" w14:textId="77777777" w:rsidR="00B9284E" w:rsidRDefault="00B9284E" w:rsidP="00E9118A">
            <w:pPr>
              <w:widowControl w:val="0"/>
              <w:rPr>
                <w:sz w:val="20"/>
              </w:rPr>
            </w:pPr>
            <w:r>
              <w:rPr>
                <w:sz w:val="20"/>
              </w:rPr>
              <w:t xml:space="preserve">Modification vers un </w:t>
            </w:r>
            <w:proofErr w:type="spellStart"/>
            <w:r>
              <w:rPr>
                <w:sz w:val="20"/>
              </w:rPr>
              <w:t>mdp</w:t>
            </w:r>
            <w:proofErr w:type="spellEnd"/>
            <w:r>
              <w:rPr>
                <w:sz w:val="20"/>
              </w:rPr>
              <w:t xml:space="preserve"> personnalisé</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6AC634CA"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50E42277" w14:textId="77777777" w:rsidR="00B9284E" w:rsidRDefault="00B9284E" w:rsidP="00E9118A">
            <w:pPr>
              <w:widowControl w:val="0"/>
              <w:jc w:val="center"/>
              <w:rPr>
                <w:sz w:val="20"/>
              </w:rPr>
            </w:pPr>
            <w:r>
              <w:rPr>
                <w:sz w:val="20"/>
              </w:rPr>
              <w:t>X</w:t>
            </w: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5B0B1D73" w14:textId="77777777" w:rsidR="00B9284E" w:rsidRDefault="00B9284E" w:rsidP="00E9118A">
            <w:pPr>
              <w:widowControl w:val="0"/>
              <w:jc w:val="center"/>
              <w:rPr>
                <w:sz w:val="20"/>
              </w:rPr>
            </w:pPr>
          </w:p>
        </w:tc>
      </w:tr>
      <w:tr w:rsidR="00B9284E" w14:paraId="654C34F7"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406F7844"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D9EAD3"/>
            <w:tcMar>
              <w:top w:w="40" w:type="dxa"/>
              <w:left w:w="40" w:type="dxa"/>
              <w:bottom w:w="40" w:type="dxa"/>
              <w:right w:w="40" w:type="dxa"/>
            </w:tcMar>
            <w:vAlign w:val="center"/>
          </w:tcPr>
          <w:p w14:paraId="0F65B01C" w14:textId="77777777" w:rsidR="00B9284E" w:rsidRDefault="00B9284E" w:rsidP="00E9118A">
            <w:pPr>
              <w:widowControl w:val="0"/>
              <w:rPr>
                <w:sz w:val="20"/>
              </w:rPr>
            </w:pPr>
            <w:r>
              <w:rPr>
                <w:sz w:val="20"/>
              </w:rPr>
              <w:t xml:space="preserve">Modification des infos </w:t>
            </w:r>
            <w:proofErr w:type="spellStart"/>
            <w:r>
              <w:rPr>
                <w:sz w:val="20"/>
              </w:rPr>
              <w:t>persos</w:t>
            </w:r>
            <w:proofErr w:type="spellEnd"/>
            <w:r>
              <w:rPr>
                <w:sz w:val="20"/>
              </w:rPr>
              <w:t xml:space="preserve"> </w:t>
            </w:r>
            <w:proofErr w:type="spellStart"/>
            <w:r>
              <w:rPr>
                <w:sz w:val="20"/>
              </w:rPr>
              <w:t>users</w:t>
            </w:r>
            <w:proofErr w:type="spellEnd"/>
          </w:p>
        </w:tc>
        <w:tc>
          <w:tcPr>
            <w:tcW w:w="990"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vAlign w:val="center"/>
          </w:tcPr>
          <w:p w14:paraId="4B21C8C2"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vAlign w:val="center"/>
          </w:tcPr>
          <w:p w14:paraId="6A1FA938"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D9EAD3"/>
            <w:tcMar>
              <w:top w:w="40" w:type="dxa"/>
              <w:left w:w="40" w:type="dxa"/>
              <w:bottom w:w="40" w:type="dxa"/>
              <w:right w:w="40" w:type="dxa"/>
            </w:tcMar>
            <w:vAlign w:val="bottom"/>
          </w:tcPr>
          <w:p w14:paraId="5BABB504" w14:textId="77777777" w:rsidR="00B9284E" w:rsidRDefault="00B9284E" w:rsidP="00E9118A">
            <w:pPr>
              <w:widowControl w:val="0"/>
              <w:jc w:val="center"/>
              <w:rPr>
                <w:sz w:val="20"/>
              </w:rPr>
            </w:pPr>
            <w:r>
              <w:rPr>
                <w:sz w:val="20"/>
              </w:rPr>
              <w:t>X</w:t>
            </w:r>
          </w:p>
        </w:tc>
      </w:tr>
      <w:tr w:rsidR="00B9284E" w14:paraId="2BB93EDA"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3798D1C1"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7CB3B3C6" w14:textId="77777777" w:rsidR="00B9284E" w:rsidRDefault="00B9284E" w:rsidP="00E9118A">
            <w:pPr>
              <w:widowControl w:val="0"/>
              <w:rPr>
                <w:sz w:val="20"/>
              </w:rPr>
            </w:pPr>
            <w:r>
              <w:rPr>
                <w:sz w:val="20"/>
              </w:rPr>
              <w:t xml:space="preserve">Gestion des </w:t>
            </w:r>
            <w:proofErr w:type="spellStart"/>
            <w:r>
              <w:rPr>
                <w:sz w:val="20"/>
              </w:rPr>
              <w:t>pbs</w:t>
            </w:r>
            <w:proofErr w:type="spellEnd"/>
            <w:r>
              <w:rPr>
                <w:sz w:val="20"/>
              </w:rPr>
              <w:t xml:space="preserve"> de connexion</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1504AAE5"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6F1CBF52"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3CE4AC78" w14:textId="77777777" w:rsidR="00B9284E" w:rsidRDefault="00B9284E" w:rsidP="00E9118A">
            <w:pPr>
              <w:widowControl w:val="0"/>
              <w:jc w:val="center"/>
              <w:rPr>
                <w:sz w:val="20"/>
              </w:rPr>
            </w:pPr>
          </w:p>
        </w:tc>
      </w:tr>
      <w:tr w:rsidR="00B9284E" w14:paraId="0CF355FC"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7CAD0111"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D9EAD3"/>
            <w:tcMar>
              <w:top w:w="40" w:type="dxa"/>
              <w:left w:w="40" w:type="dxa"/>
              <w:bottom w:w="40" w:type="dxa"/>
              <w:right w:w="40" w:type="dxa"/>
            </w:tcMar>
            <w:vAlign w:val="center"/>
          </w:tcPr>
          <w:p w14:paraId="140EDB25" w14:textId="77777777" w:rsidR="00B9284E" w:rsidRDefault="00B9284E" w:rsidP="00E9118A">
            <w:pPr>
              <w:widowControl w:val="0"/>
              <w:rPr>
                <w:sz w:val="20"/>
              </w:rPr>
            </w:pPr>
            <w:r>
              <w:rPr>
                <w:sz w:val="20"/>
              </w:rPr>
              <w:t>Suppression d’un user</w:t>
            </w:r>
          </w:p>
        </w:tc>
        <w:tc>
          <w:tcPr>
            <w:tcW w:w="990"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vAlign w:val="center"/>
          </w:tcPr>
          <w:p w14:paraId="18F9D88F"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vAlign w:val="bottom"/>
          </w:tcPr>
          <w:p w14:paraId="43F5AFAE" w14:textId="77777777" w:rsidR="00B9284E" w:rsidRDefault="00B9284E" w:rsidP="00E9118A">
            <w:pPr>
              <w:widowControl w:val="0"/>
              <w:jc w:val="center"/>
              <w:rPr>
                <w:sz w:val="20"/>
              </w:rPr>
            </w:pPr>
            <w:r>
              <w:rPr>
                <w:sz w:val="20"/>
              </w:rPr>
              <w:t>X</w:t>
            </w:r>
          </w:p>
        </w:tc>
        <w:tc>
          <w:tcPr>
            <w:tcW w:w="600" w:type="dxa"/>
            <w:tcBorders>
              <w:top w:val="single" w:sz="6" w:space="0" w:color="CCCCCC"/>
              <w:left w:val="single" w:sz="6" w:space="0" w:color="CCCCCC"/>
              <w:bottom w:val="single" w:sz="6" w:space="0" w:color="000000"/>
              <w:right w:val="single" w:sz="12" w:space="0" w:color="000000"/>
            </w:tcBorders>
            <w:shd w:val="clear" w:color="auto" w:fill="D9EAD3"/>
            <w:tcMar>
              <w:top w:w="40" w:type="dxa"/>
              <w:left w:w="40" w:type="dxa"/>
              <w:bottom w:w="40" w:type="dxa"/>
              <w:right w:w="40" w:type="dxa"/>
            </w:tcMar>
            <w:vAlign w:val="center"/>
          </w:tcPr>
          <w:p w14:paraId="436175DC" w14:textId="77777777" w:rsidR="00B9284E" w:rsidRDefault="00B9284E" w:rsidP="00E9118A">
            <w:pPr>
              <w:widowControl w:val="0"/>
              <w:jc w:val="center"/>
              <w:rPr>
                <w:sz w:val="20"/>
              </w:rPr>
            </w:pPr>
          </w:p>
        </w:tc>
      </w:tr>
      <w:tr w:rsidR="00B9284E" w14:paraId="329FD3EE"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6E366EF3"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394B4847" w14:textId="77777777" w:rsidR="00B9284E" w:rsidRDefault="00B9284E" w:rsidP="00E9118A">
            <w:pPr>
              <w:widowControl w:val="0"/>
              <w:rPr>
                <w:sz w:val="20"/>
              </w:rPr>
            </w:pPr>
            <w:r>
              <w:rPr>
                <w:sz w:val="20"/>
              </w:rPr>
              <w:t>Modification de l’accès d’un utilisateur</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1820AA21"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382B81C4"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781E0481" w14:textId="77777777" w:rsidR="00B9284E" w:rsidRDefault="00B9284E" w:rsidP="00E9118A">
            <w:pPr>
              <w:widowControl w:val="0"/>
              <w:jc w:val="center"/>
              <w:rPr>
                <w:sz w:val="20"/>
              </w:rPr>
            </w:pPr>
          </w:p>
        </w:tc>
      </w:tr>
      <w:tr w:rsidR="00B9284E" w14:paraId="2961514E"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38923019" w14:textId="77777777" w:rsidR="00B9284E" w:rsidRDefault="00B9284E" w:rsidP="00E9118A">
            <w:pPr>
              <w:widowControl w:val="0"/>
              <w:rPr>
                <w:sz w:val="20"/>
              </w:rPr>
            </w:pPr>
          </w:p>
        </w:tc>
        <w:tc>
          <w:tcPr>
            <w:tcW w:w="4575" w:type="dxa"/>
            <w:tcBorders>
              <w:top w:val="single" w:sz="6" w:space="0" w:color="CCCCCC"/>
              <w:left w:val="single" w:sz="6" w:space="0" w:color="CCCCCC"/>
              <w:bottom w:val="single" w:sz="12" w:space="0" w:color="000000"/>
              <w:right w:val="single" w:sz="12" w:space="0" w:color="000000"/>
            </w:tcBorders>
            <w:shd w:val="clear" w:color="auto" w:fill="D9EAD3"/>
            <w:tcMar>
              <w:top w:w="40" w:type="dxa"/>
              <w:left w:w="40" w:type="dxa"/>
              <w:bottom w:w="40" w:type="dxa"/>
              <w:right w:w="40" w:type="dxa"/>
            </w:tcMar>
            <w:vAlign w:val="center"/>
          </w:tcPr>
          <w:p w14:paraId="5B4BF25E" w14:textId="77777777" w:rsidR="00B9284E" w:rsidRDefault="00B9284E" w:rsidP="00E9118A">
            <w:pPr>
              <w:widowControl w:val="0"/>
              <w:rPr>
                <w:sz w:val="20"/>
              </w:rPr>
            </w:pPr>
            <w:r>
              <w:rPr>
                <w:sz w:val="20"/>
              </w:rPr>
              <w:t xml:space="preserve">Bloquer user (ex : </w:t>
            </w:r>
            <w:proofErr w:type="spellStart"/>
            <w:r>
              <w:rPr>
                <w:sz w:val="20"/>
              </w:rPr>
              <w:t>pb</w:t>
            </w:r>
            <w:proofErr w:type="spellEnd"/>
            <w:r>
              <w:rPr>
                <w:sz w:val="20"/>
              </w:rPr>
              <w:t xml:space="preserve"> paiement </w:t>
            </w:r>
            <w:proofErr w:type="spellStart"/>
            <w:r>
              <w:rPr>
                <w:sz w:val="20"/>
              </w:rPr>
              <w:t>abo</w:t>
            </w:r>
            <w:proofErr w:type="spellEnd"/>
            <w:r>
              <w:rPr>
                <w:sz w:val="20"/>
              </w:rPr>
              <w:t>, sécu etc.)</w:t>
            </w:r>
          </w:p>
        </w:tc>
        <w:tc>
          <w:tcPr>
            <w:tcW w:w="990" w:type="dxa"/>
            <w:tcBorders>
              <w:top w:val="single" w:sz="6" w:space="0" w:color="CCCCCC"/>
              <w:left w:val="single" w:sz="6" w:space="0" w:color="CCCCCC"/>
              <w:bottom w:val="single" w:sz="12" w:space="0" w:color="000000"/>
              <w:right w:val="single" w:sz="6" w:space="0" w:color="000000"/>
            </w:tcBorders>
            <w:shd w:val="clear" w:color="auto" w:fill="D9EAD3"/>
            <w:tcMar>
              <w:top w:w="40" w:type="dxa"/>
              <w:left w:w="40" w:type="dxa"/>
              <w:bottom w:w="40" w:type="dxa"/>
              <w:right w:w="40" w:type="dxa"/>
            </w:tcMar>
            <w:vAlign w:val="center"/>
          </w:tcPr>
          <w:p w14:paraId="0B9DDE56" w14:textId="77777777" w:rsidR="00B9284E" w:rsidRDefault="00B9284E" w:rsidP="00E9118A">
            <w:pPr>
              <w:widowControl w:val="0"/>
              <w:jc w:val="center"/>
              <w:rPr>
                <w:sz w:val="20"/>
              </w:rPr>
            </w:pPr>
          </w:p>
        </w:tc>
        <w:tc>
          <w:tcPr>
            <w:tcW w:w="990" w:type="dxa"/>
            <w:tcBorders>
              <w:top w:val="single" w:sz="6" w:space="0" w:color="CCCCCC"/>
              <w:left w:val="single" w:sz="6" w:space="0" w:color="CCCCCC"/>
              <w:bottom w:val="single" w:sz="12" w:space="0" w:color="000000"/>
              <w:right w:val="single" w:sz="6" w:space="0" w:color="000000"/>
            </w:tcBorders>
            <w:shd w:val="clear" w:color="auto" w:fill="D9EAD3"/>
            <w:tcMar>
              <w:top w:w="40" w:type="dxa"/>
              <w:left w:w="40" w:type="dxa"/>
              <w:bottom w:w="40" w:type="dxa"/>
              <w:right w:w="40" w:type="dxa"/>
            </w:tcMar>
            <w:vAlign w:val="bottom"/>
          </w:tcPr>
          <w:p w14:paraId="42674915" w14:textId="77777777" w:rsidR="00B9284E" w:rsidRDefault="00B9284E" w:rsidP="00E9118A">
            <w:pPr>
              <w:widowControl w:val="0"/>
              <w:jc w:val="center"/>
              <w:rPr>
                <w:sz w:val="20"/>
              </w:rPr>
            </w:pPr>
            <w:r>
              <w:rPr>
                <w:sz w:val="20"/>
              </w:rPr>
              <w:t>X</w:t>
            </w:r>
          </w:p>
        </w:tc>
        <w:tc>
          <w:tcPr>
            <w:tcW w:w="600" w:type="dxa"/>
            <w:tcBorders>
              <w:top w:val="single" w:sz="6" w:space="0" w:color="CCCCCC"/>
              <w:left w:val="single" w:sz="6" w:space="0" w:color="CCCCCC"/>
              <w:bottom w:val="single" w:sz="12" w:space="0" w:color="000000"/>
              <w:right w:val="single" w:sz="12" w:space="0" w:color="000000"/>
            </w:tcBorders>
            <w:shd w:val="clear" w:color="auto" w:fill="D9EAD3"/>
            <w:tcMar>
              <w:top w:w="40" w:type="dxa"/>
              <w:left w:w="40" w:type="dxa"/>
              <w:bottom w:w="40" w:type="dxa"/>
              <w:right w:w="40" w:type="dxa"/>
            </w:tcMar>
            <w:vAlign w:val="center"/>
          </w:tcPr>
          <w:p w14:paraId="0F6B7B2E" w14:textId="77777777" w:rsidR="00B9284E" w:rsidRDefault="00B9284E" w:rsidP="00E9118A">
            <w:pPr>
              <w:widowControl w:val="0"/>
              <w:jc w:val="center"/>
              <w:rPr>
                <w:sz w:val="20"/>
              </w:rPr>
            </w:pPr>
          </w:p>
        </w:tc>
      </w:tr>
      <w:tr w:rsidR="00B9284E" w14:paraId="640B50C8" w14:textId="77777777" w:rsidTr="00E9118A">
        <w:trPr>
          <w:trHeight w:val="300"/>
        </w:trPr>
        <w:tc>
          <w:tcPr>
            <w:tcW w:w="1871" w:type="dxa"/>
            <w:vMerge w:val="restart"/>
            <w:tcBorders>
              <w:top w:val="single" w:sz="6" w:space="0" w:color="CCCCCC"/>
              <w:left w:val="single" w:sz="12" w:space="0" w:color="000000"/>
              <w:bottom w:val="single" w:sz="12" w:space="0" w:color="000000"/>
              <w:right w:val="single" w:sz="12" w:space="0" w:color="000000"/>
            </w:tcBorders>
            <w:shd w:val="clear" w:color="auto" w:fill="A4C2F4"/>
            <w:tcMar>
              <w:top w:w="40" w:type="dxa"/>
              <w:left w:w="40" w:type="dxa"/>
              <w:bottom w:w="40" w:type="dxa"/>
              <w:right w:w="40" w:type="dxa"/>
            </w:tcMar>
            <w:vAlign w:val="center"/>
          </w:tcPr>
          <w:p w14:paraId="1578DCA7" w14:textId="77777777" w:rsidR="00B9284E" w:rsidRDefault="00B9284E" w:rsidP="00E9118A">
            <w:pPr>
              <w:widowControl w:val="0"/>
              <w:jc w:val="center"/>
              <w:rPr>
                <w:b/>
                <w:sz w:val="20"/>
              </w:rPr>
            </w:pPr>
            <w:r>
              <w:rPr>
                <w:b/>
                <w:sz w:val="20"/>
              </w:rPr>
              <w:t>Suivi conso</w:t>
            </w: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bottom"/>
          </w:tcPr>
          <w:p w14:paraId="58B5B8CD" w14:textId="77777777" w:rsidR="00B9284E" w:rsidRDefault="00B9284E" w:rsidP="00E9118A">
            <w:pPr>
              <w:widowControl w:val="0"/>
              <w:rPr>
                <w:sz w:val="20"/>
              </w:rPr>
            </w:pPr>
            <w:r>
              <w:rPr>
                <w:sz w:val="20"/>
              </w:rPr>
              <w:t>Voir la consommation des ressources</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4E7F6AE9"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09354FB4" w14:textId="77777777" w:rsidR="00B9284E" w:rsidRDefault="00B9284E" w:rsidP="00E9118A">
            <w:pPr>
              <w:widowControl w:val="0"/>
              <w:jc w:val="center"/>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5D3F64CF" w14:textId="77777777" w:rsidR="00B9284E" w:rsidRDefault="00B9284E" w:rsidP="00E9118A">
            <w:pPr>
              <w:widowControl w:val="0"/>
              <w:jc w:val="center"/>
              <w:rPr>
                <w:sz w:val="20"/>
              </w:rPr>
            </w:pPr>
          </w:p>
        </w:tc>
      </w:tr>
      <w:tr w:rsidR="00B9284E" w14:paraId="54098B6E"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212704F7"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C9DAF8"/>
            <w:tcMar>
              <w:top w:w="40" w:type="dxa"/>
              <w:left w:w="40" w:type="dxa"/>
              <w:bottom w:w="40" w:type="dxa"/>
              <w:right w:w="40" w:type="dxa"/>
            </w:tcMar>
            <w:vAlign w:val="bottom"/>
          </w:tcPr>
          <w:p w14:paraId="70F63851" w14:textId="77777777" w:rsidR="00B9284E" w:rsidRDefault="00B9284E" w:rsidP="00E9118A">
            <w:pPr>
              <w:widowControl w:val="0"/>
              <w:rPr>
                <w:sz w:val="20"/>
              </w:rPr>
            </w:pPr>
            <w:r>
              <w:rPr>
                <w:sz w:val="20"/>
              </w:rPr>
              <w:t>Voir la consommation financière</w:t>
            </w:r>
          </w:p>
        </w:tc>
        <w:tc>
          <w:tcPr>
            <w:tcW w:w="99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30DB6B4C"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6CAFFD6D" w14:textId="77777777" w:rsidR="00B9284E" w:rsidRDefault="00B9284E" w:rsidP="00E9118A">
            <w:pPr>
              <w:widowControl w:val="0"/>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C9DAF8"/>
            <w:tcMar>
              <w:top w:w="40" w:type="dxa"/>
              <w:left w:w="40" w:type="dxa"/>
              <w:bottom w:w="40" w:type="dxa"/>
              <w:right w:w="40" w:type="dxa"/>
            </w:tcMar>
            <w:vAlign w:val="center"/>
          </w:tcPr>
          <w:p w14:paraId="369A2EFE" w14:textId="77777777" w:rsidR="00B9284E" w:rsidRDefault="00B9284E" w:rsidP="00E9118A">
            <w:pPr>
              <w:widowControl w:val="0"/>
              <w:rPr>
                <w:sz w:val="20"/>
              </w:rPr>
            </w:pPr>
          </w:p>
        </w:tc>
      </w:tr>
      <w:tr w:rsidR="00B9284E" w14:paraId="4B8D1072"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0D36EDE8" w14:textId="77777777" w:rsidR="00B9284E" w:rsidRDefault="00B9284E" w:rsidP="00E9118A">
            <w:pPr>
              <w:widowControl w:val="0"/>
              <w:rPr>
                <w:sz w:val="20"/>
              </w:rPr>
            </w:pP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0F5182D3" w14:textId="77777777" w:rsidR="00B9284E" w:rsidRDefault="00B9284E" w:rsidP="00E9118A">
            <w:pPr>
              <w:widowControl w:val="0"/>
              <w:rPr>
                <w:sz w:val="20"/>
              </w:rPr>
            </w:pPr>
            <w:r>
              <w:rPr>
                <w:sz w:val="20"/>
              </w:rPr>
              <w:t xml:space="preserve">Moduler l’affichage consommation de </w:t>
            </w:r>
            <w:proofErr w:type="gramStart"/>
            <w:r>
              <w:rPr>
                <w:sz w:val="20"/>
              </w:rPr>
              <w:t>la</w:t>
            </w:r>
            <w:proofErr w:type="gramEnd"/>
            <w:r>
              <w:rPr>
                <w:sz w:val="20"/>
              </w:rPr>
              <w:t xml:space="preserve"> selon la période</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45148C34" w14:textId="77777777" w:rsidR="00B9284E" w:rsidRDefault="00B9284E" w:rsidP="00E9118A">
            <w:pPr>
              <w:widowControl w:val="0"/>
              <w:rPr>
                <w:sz w:val="20"/>
              </w:rPr>
            </w:pP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40537F88" w14:textId="77777777" w:rsidR="00B9284E" w:rsidRDefault="00B9284E" w:rsidP="00E9118A">
            <w:pPr>
              <w:widowControl w:val="0"/>
              <w:jc w:val="center"/>
              <w:rPr>
                <w:sz w:val="20"/>
              </w:rPr>
            </w:pPr>
            <w:r>
              <w:rPr>
                <w:sz w:val="20"/>
              </w:rPr>
              <w:t>X</w:t>
            </w: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5E5059AC" w14:textId="77777777" w:rsidR="00B9284E" w:rsidRDefault="00B9284E" w:rsidP="00E9118A">
            <w:pPr>
              <w:widowControl w:val="0"/>
              <w:rPr>
                <w:sz w:val="20"/>
              </w:rPr>
            </w:pPr>
          </w:p>
        </w:tc>
      </w:tr>
      <w:tr w:rsidR="00B9284E" w14:paraId="3AAD7578" w14:textId="77777777" w:rsidTr="00E9118A">
        <w:trPr>
          <w:trHeight w:val="54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7DBCD401" w14:textId="77777777" w:rsidR="00B9284E" w:rsidRDefault="00B9284E" w:rsidP="00E9118A">
            <w:pPr>
              <w:widowControl w:val="0"/>
              <w:rPr>
                <w:sz w:val="20"/>
              </w:rPr>
            </w:pPr>
          </w:p>
        </w:tc>
        <w:tc>
          <w:tcPr>
            <w:tcW w:w="4575" w:type="dxa"/>
            <w:tcBorders>
              <w:top w:val="single" w:sz="6" w:space="0" w:color="CCCCCC"/>
              <w:left w:val="single" w:sz="6" w:space="0" w:color="CCCCCC"/>
              <w:bottom w:val="single" w:sz="12" w:space="0" w:color="000000"/>
              <w:right w:val="single" w:sz="12" w:space="0" w:color="000000"/>
            </w:tcBorders>
            <w:shd w:val="clear" w:color="auto" w:fill="C9DAF8"/>
            <w:tcMar>
              <w:top w:w="40" w:type="dxa"/>
              <w:left w:w="40" w:type="dxa"/>
              <w:bottom w:w="40" w:type="dxa"/>
              <w:right w:w="40" w:type="dxa"/>
            </w:tcMar>
            <w:vAlign w:val="bottom"/>
          </w:tcPr>
          <w:p w14:paraId="501E2E76" w14:textId="77777777" w:rsidR="00B9284E" w:rsidRDefault="00B9284E" w:rsidP="00E9118A">
            <w:pPr>
              <w:widowControl w:val="0"/>
              <w:rPr>
                <w:sz w:val="20"/>
              </w:rPr>
            </w:pPr>
            <w:r>
              <w:rPr>
                <w:sz w:val="20"/>
              </w:rPr>
              <w:t>Création d’alerte selon une limite d’utilisation de ressource fixée par l’utilisateur</w:t>
            </w:r>
          </w:p>
        </w:tc>
        <w:tc>
          <w:tcPr>
            <w:tcW w:w="990" w:type="dxa"/>
            <w:tcBorders>
              <w:top w:val="single" w:sz="6" w:space="0" w:color="CCCCCC"/>
              <w:left w:val="single" w:sz="6" w:space="0" w:color="CCCCCC"/>
              <w:bottom w:val="single" w:sz="12" w:space="0" w:color="000000"/>
              <w:right w:val="single" w:sz="6" w:space="0" w:color="000000"/>
            </w:tcBorders>
            <w:shd w:val="clear" w:color="auto" w:fill="C9DAF8"/>
            <w:tcMar>
              <w:top w:w="40" w:type="dxa"/>
              <w:left w:w="40" w:type="dxa"/>
              <w:bottom w:w="40" w:type="dxa"/>
              <w:right w:w="40" w:type="dxa"/>
            </w:tcMar>
            <w:vAlign w:val="center"/>
          </w:tcPr>
          <w:p w14:paraId="30E947B3" w14:textId="77777777" w:rsidR="00B9284E" w:rsidRDefault="00B9284E" w:rsidP="00E9118A">
            <w:pPr>
              <w:widowControl w:val="0"/>
              <w:rPr>
                <w:sz w:val="20"/>
              </w:rPr>
            </w:pPr>
          </w:p>
        </w:tc>
        <w:tc>
          <w:tcPr>
            <w:tcW w:w="990" w:type="dxa"/>
            <w:tcBorders>
              <w:top w:val="single" w:sz="6" w:space="0" w:color="CCCCCC"/>
              <w:left w:val="single" w:sz="6" w:space="0" w:color="CCCCCC"/>
              <w:bottom w:val="single" w:sz="12" w:space="0" w:color="000000"/>
              <w:right w:val="single" w:sz="6" w:space="0" w:color="000000"/>
            </w:tcBorders>
            <w:shd w:val="clear" w:color="auto" w:fill="C9DAF8"/>
            <w:tcMar>
              <w:top w:w="40" w:type="dxa"/>
              <w:left w:w="40" w:type="dxa"/>
              <w:bottom w:w="40" w:type="dxa"/>
              <w:right w:w="40" w:type="dxa"/>
            </w:tcMar>
            <w:vAlign w:val="center"/>
          </w:tcPr>
          <w:p w14:paraId="007067E9" w14:textId="77777777" w:rsidR="00B9284E" w:rsidRDefault="00B9284E" w:rsidP="00E9118A">
            <w:pPr>
              <w:widowControl w:val="0"/>
              <w:rPr>
                <w:sz w:val="20"/>
              </w:rPr>
            </w:pPr>
          </w:p>
        </w:tc>
        <w:tc>
          <w:tcPr>
            <w:tcW w:w="600" w:type="dxa"/>
            <w:tcBorders>
              <w:top w:val="single" w:sz="6" w:space="0" w:color="CCCCCC"/>
              <w:left w:val="single" w:sz="6" w:space="0" w:color="CCCCCC"/>
              <w:bottom w:val="single" w:sz="12" w:space="0" w:color="000000"/>
              <w:right w:val="single" w:sz="12" w:space="0" w:color="000000"/>
            </w:tcBorders>
            <w:shd w:val="clear" w:color="auto" w:fill="C9DAF8"/>
            <w:tcMar>
              <w:top w:w="40" w:type="dxa"/>
              <w:left w:w="40" w:type="dxa"/>
              <w:bottom w:w="40" w:type="dxa"/>
              <w:right w:w="40" w:type="dxa"/>
            </w:tcMar>
            <w:vAlign w:val="bottom"/>
          </w:tcPr>
          <w:p w14:paraId="734F0CDD" w14:textId="77777777" w:rsidR="00B9284E" w:rsidRDefault="00B9284E" w:rsidP="00E9118A">
            <w:pPr>
              <w:widowControl w:val="0"/>
              <w:jc w:val="center"/>
              <w:rPr>
                <w:sz w:val="20"/>
              </w:rPr>
            </w:pPr>
            <w:r>
              <w:rPr>
                <w:sz w:val="20"/>
              </w:rPr>
              <w:t>X</w:t>
            </w:r>
          </w:p>
        </w:tc>
      </w:tr>
      <w:tr w:rsidR="00B9284E" w14:paraId="5E96ED96" w14:textId="77777777" w:rsidTr="00E9118A">
        <w:trPr>
          <w:trHeight w:val="300"/>
        </w:trPr>
        <w:tc>
          <w:tcPr>
            <w:tcW w:w="1871" w:type="dxa"/>
            <w:vMerge w:val="restart"/>
            <w:tcBorders>
              <w:top w:val="single" w:sz="6" w:space="0" w:color="CCCCCC"/>
              <w:left w:val="single" w:sz="12" w:space="0" w:color="000000"/>
              <w:bottom w:val="single" w:sz="12" w:space="0" w:color="000000"/>
              <w:right w:val="single" w:sz="12" w:space="0" w:color="000000"/>
            </w:tcBorders>
            <w:shd w:val="clear" w:color="auto" w:fill="FFE599"/>
            <w:tcMar>
              <w:top w:w="40" w:type="dxa"/>
              <w:left w:w="40" w:type="dxa"/>
              <w:bottom w:w="40" w:type="dxa"/>
              <w:right w:w="40" w:type="dxa"/>
            </w:tcMar>
            <w:vAlign w:val="center"/>
          </w:tcPr>
          <w:p w14:paraId="2B80534A" w14:textId="77777777" w:rsidR="00B9284E" w:rsidRDefault="00B9284E" w:rsidP="00E9118A">
            <w:pPr>
              <w:widowControl w:val="0"/>
              <w:jc w:val="center"/>
              <w:rPr>
                <w:b/>
                <w:sz w:val="20"/>
              </w:rPr>
            </w:pPr>
            <w:r>
              <w:rPr>
                <w:b/>
                <w:sz w:val="20"/>
              </w:rPr>
              <w:t>Support / SAV</w:t>
            </w:r>
          </w:p>
        </w:tc>
        <w:tc>
          <w:tcPr>
            <w:tcW w:w="4575"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7507F76D" w14:textId="77777777" w:rsidR="00B9284E" w:rsidRDefault="00B9284E" w:rsidP="00E9118A">
            <w:pPr>
              <w:widowControl w:val="0"/>
              <w:rPr>
                <w:sz w:val="20"/>
              </w:rPr>
            </w:pPr>
            <w:r>
              <w:rPr>
                <w:sz w:val="20"/>
              </w:rPr>
              <w:t>Voir les informations de Domisep pour les contacter</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4DABFD9E" w14:textId="77777777" w:rsidR="00B9284E" w:rsidRDefault="00B9284E" w:rsidP="00E9118A">
            <w:pPr>
              <w:widowControl w:val="0"/>
              <w:jc w:val="center"/>
              <w:rPr>
                <w:sz w:val="20"/>
              </w:rPr>
            </w:pPr>
            <w:r>
              <w:rPr>
                <w:sz w:val="20"/>
              </w:rPr>
              <w:t>X</w:t>
            </w:r>
          </w:p>
        </w:tc>
        <w:tc>
          <w:tcPr>
            <w:tcW w:w="9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5A2D7B53" w14:textId="77777777" w:rsidR="00B9284E" w:rsidRDefault="00B9284E" w:rsidP="00E9118A">
            <w:pPr>
              <w:widowControl w:val="0"/>
              <w:rPr>
                <w:sz w:val="20"/>
              </w:rPr>
            </w:pPr>
          </w:p>
        </w:tc>
        <w:tc>
          <w:tcPr>
            <w:tcW w:w="600" w:type="dxa"/>
            <w:tcBorders>
              <w:top w:val="single" w:sz="6" w:space="0" w:color="CCCCCC"/>
              <w:left w:val="single" w:sz="6" w:space="0" w:color="CCCCCC"/>
              <w:bottom w:val="single" w:sz="6" w:space="0" w:color="000000"/>
              <w:right w:val="single" w:sz="12" w:space="0" w:color="000000"/>
            </w:tcBorders>
            <w:shd w:val="clear" w:color="auto" w:fill="F3F3F3"/>
            <w:tcMar>
              <w:top w:w="40" w:type="dxa"/>
              <w:left w:w="40" w:type="dxa"/>
              <w:bottom w:w="40" w:type="dxa"/>
              <w:right w:w="40" w:type="dxa"/>
            </w:tcMar>
            <w:vAlign w:val="center"/>
          </w:tcPr>
          <w:p w14:paraId="1DE112B2" w14:textId="77777777" w:rsidR="00B9284E" w:rsidRDefault="00B9284E" w:rsidP="00E9118A">
            <w:pPr>
              <w:widowControl w:val="0"/>
              <w:rPr>
                <w:sz w:val="20"/>
              </w:rPr>
            </w:pPr>
          </w:p>
        </w:tc>
      </w:tr>
      <w:tr w:rsidR="00B9284E" w14:paraId="793BACDD" w14:textId="77777777" w:rsidTr="00E9118A">
        <w:trPr>
          <w:trHeight w:val="300"/>
        </w:trPr>
        <w:tc>
          <w:tcPr>
            <w:tcW w:w="1871" w:type="dxa"/>
            <w:vMerge/>
            <w:tcBorders>
              <w:bottom w:val="single" w:sz="12" w:space="0" w:color="000000"/>
              <w:right w:val="single" w:sz="12" w:space="0" w:color="000000"/>
            </w:tcBorders>
            <w:shd w:val="clear" w:color="auto" w:fill="auto"/>
            <w:tcMar>
              <w:top w:w="100" w:type="dxa"/>
              <w:left w:w="100" w:type="dxa"/>
              <w:bottom w:w="100" w:type="dxa"/>
              <w:right w:w="100" w:type="dxa"/>
            </w:tcMar>
          </w:tcPr>
          <w:p w14:paraId="5F2572CD" w14:textId="77777777" w:rsidR="00B9284E" w:rsidRDefault="00B9284E" w:rsidP="00E9118A">
            <w:pPr>
              <w:widowControl w:val="0"/>
              <w:rPr>
                <w:sz w:val="20"/>
              </w:rPr>
            </w:pPr>
          </w:p>
        </w:tc>
        <w:tc>
          <w:tcPr>
            <w:tcW w:w="4575" w:type="dxa"/>
            <w:tcBorders>
              <w:top w:val="single" w:sz="6" w:space="0" w:color="CCCCCC"/>
              <w:left w:val="single" w:sz="6" w:space="0" w:color="CCCCCC"/>
              <w:bottom w:val="single" w:sz="12" w:space="0" w:color="000000"/>
              <w:right w:val="single" w:sz="12" w:space="0" w:color="000000"/>
            </w:tcBorders>
            <w:shd w:val="clear" w:color="auto" w:fill="FFF2CC"/>
            <w:tcMar>
              <w:top w:w="40" w:type="dxa"/>
              <w:left w:w="40" w:type="dxa"/>
              <w:bottom w:w="40" w:type="dxa"/>
              <w:right w:w="40" w:type="dxa"/>
            </w:tcMar>
            <w:vAlign w:val="center"/>
          </w:tcPr>
          <w:p w14:paraId="3AB1FE1C" w14:textId="77777777" w:rsidR="00B9284E" w:rsidRDefault="00B9284E" w:rsidP="00E9118A">
            <w:pPr>
              <w:widowControl w:val="0"/>
              <w:rPr>
                <w:sz w:val="20"/>
              </w:rPr>
            </w:pPr>
            <w:r>
              <w:rPr>
                <w:sz w:val="20"/>
              </w:rPr>
              <w:t>Cliquer sur un lien redirigeant vers le site de Domisep</w:t>
            </w:r>
          </w:p>
        </w:tc>
        <w:tc>
          <w:tcPr>
            <w:tcW w:w="990" w:type="dxa"/>
            <w:tcBorders>
              <w:top w:val="single" w:sz="6" w:space="0" w:color="CCCCCC"/>
              <w:left w:val="single" w:sz="6" w:space="0" w:color="CCCCCC"/>
              <w:bottom w:val="single" w:sz="12" w:space="0" w:color="000000"/>
              <w:right w:val="single" w:sz="6" w:space="0" w:color="000000"/>
            </w:tcBorders>
            <w:shd w:val="clear" w:color="auto" w:fill="FFF2CC"/>
            <w:tcMar>
              <w:top w:w="40" w:type="dxa"/>
              <w:left w:w="40" w:type="dxa"/>
              <w:bottom w:w="40" w:type="dxa"/>
              <w:right w:w="40" w:type="dxa"/>
            </w:tcMar>
            <w:vAlign w:val="center"/>
          </w:tcPr>
          <w:p w14:paraId="596E57A1" w14:textId="77777777" w:rsidR="00B9284E" w:rsidRDefault="00B9284E" w:rsidP="00E9118A">
            <w:pPr>
              <w:widowControl w:val="0"/>
              <w:rPr>
                <w:sz w:val="20"/>
              </w:rPr>
            </w:pPr>
          </w:p>
        </w:tc>
        <w:tc>
          <w:tcPr>
            <w:tcW w:w="990" w:type="dxa"/>
            <w:tcBorders>
              <w:top w:val="single" w:sz="6" w:space="0" w:color="CCCCCC"/>
              <w:left w:val="single" w:sz="6" w:space="0" w:color="CCCCCC"/>
              <w:bottom w:val="single" w:sz="12" w:space="0" w:color="000000"/>
              <w:right w:val="single" w:sz="6" w:space="0" w:color="000000"/>
            </w:tcBorders>
            <w:shd w:val="clear" w:color="auto" w:fill="FFF2CC"/>
            <w:tcMar>
              <w:top w:w="40" w:type="dxa"/>
              <w:left w:w="40" w:type="dxa"/>
              <w:bottom w:w="40" w:type="dxa"/>
              <w:right w:w="40" w:type="dxa"/>
            </w:tcMar>
            <w:vAlign w:val="bottom"/>
          </w:tcPr>
          <w:p w14:paraId="7924A50F" w14:textId="77777777" w:rsidR="00B9284E" w:rsidRDefault="00B9284E" w:rsidP="00E9118A">
            <w:pPr>
              <w:widowControl w:val="0"/>
              <w:jc w:val="center"/>
              <w:rPr>
                <w:sz w:val="20"/>
              </w:rPr>
            </w:pPr>
            <w:r>
              <w:rPr>
                <w:sz w:val="20"/>
              </w:rPr>
              <w:t>X</w:t>
            </w:r>
          </w:p>
        </w:tc>
        <w:tc>
          <w:tcPr>
            <w:tcW w:w="600" w:type="dxa"/>
            <w:tcBorders>
              <w:top w:val="single" w:sz="6" w:space="0" w:color="CCCCCC"/>
              <w:left w:val="single" w:sz="6" w:space="0" w:color="CCCCCC"/>
              <w:bottom w:val="single" w:sz="12" w:space="0" w:color="000000"/>
              <w:right w:val="single" w:sz="12" w:space="0" w:color="000000"/>
            </w:tcBorders>
            <w:shd w:val="clear" w:color="auto" w:fill="FFF2CC"/>
            <w:tcMar>
              <w:top w:w="40" w:type="dxa"/>
              <w:left w:w="40" w:type="dxa"/>
              <w:bottom w:w="40" w:type="dxa"/>
              <w:right w:w="40" w:type="dxa"/>
            </w:tcMar>
            <w:vAlign w:val="center"/>
          </w:tcPr>
          <w:p w14:paraId="0DDD2E08" w14:textId="77777777" w:rsidR="00B9284E" w:rsidRDefault="00B9284E" w:rsidP="00E9118A">
            <w:pPr>
              <w:widowControl w:val="0"/>
              <w:rPr>
                <w:sz w:val="20"/>
              </w:rPr>
            </w:pPr>
          </w:p>
        </w:tc>
      </w:tr>
      <w:tr w:rsidR="00B9284E" w14:paraId="03CB07CF" w14:textId="77777777" w:rsidTr="00E9118A">
        <w:trPr>
          <w:trHeight w:val="300"/>
        </w:trPr>
        <w:tc>
          <w:tcPr>
            <w:tcW w:w="1871" w:type="dxa"/>
            <w:tcBorders>
              <w:top w:val="single" w:sz="6" w:space="0" w:color="CCCCCC"/>
              <w:left w:val="single" w:sz="12" w:space="0" w:color="000000"/>
              <w:bottom w:val="single" w:sz="12" w:space="0" w:color="000000"/>
              <w:right w:val="single" w:sz="12" w:space="0" w:color="000000"/>
            </w:tcBorders>
            <w:shd w:val="clear" w:color="auto" w:fill="F9CB9C"/>
            <w:tcMar>
              <w:top w:w="40" w:type="dxa"/>
              <w:left w:w="40" w:type="dxa"/>
              <w:bottom w:w="40" w:type="dxa"/>
              <w:right w:w="40" w:type="dxa"/>
            </w:tcMar>
            <w:vAlign w:val="center"/>
          </w:tcPr>
          <w:p w14:paraId="016390D3" w14:textId="77777777" w:rsidR="00B9284E" w:rsidRDefault="00B9284E" w:rsidP="00E9118A">
            <w:pPr>
              <w:widowControl w:val="0"/>
              <w:jc w:val="center"/>
              <w:rPr>
                <w:sz w:val="20"/>
              </w:rPr>
            </w:pPr>
            <w:r>
              <w:rPr>
                <w:b/>
                <w:sz w:val="20"/>
              </w:rPr>
              <w:t>Forum</w:t>
            </w:r>
          </w:p>
        </w:tc>
        <w:tc>
          <w:tcPr>
            <w:tcW w:w="4575" w:type="dxa"/>
            <w:tcBorders>
              <w:top w:val="single" w:sz="6" w:space="0" w:color="CCCCCC"/>
              <w:left w:val="single" w:sz="6" w:space="0" w:color="CCCCCC"/>
              <w:bottom w:val="single" w:sz="12" w:space="0" w:color="000000"/>
              <w:right w:val="single" w:sz="12" w:space="0" w:color="000000"/>
            </w:tcBorders>
            <w:shd w:val="clear" w:color="auto" w:fill="F3F3F3"/>
            <w:tcMar>
              <w:top w:w="40" w:type="dxa"/>
              <w:left w:w="40" w:type="dxa"/>
              <w:bottom w:w="40" w:type="dxa"/>
              <w:right w:w="40" w:type="dxa"/>
            </w:tcMar>
            <w:vAlign w:val="center"/>
          </w:tcPr>
          <w:p w14:paraId="63B7AFEA" w14:textId="77777777" w:rsidR="00B9284E" w:rsidRDefault="00B9284E" w:rsidP="00E9118A">
            <w:pPr>
              <w:widowControl w:val="0"/>
              <w:rPr>
                <w:sz w:val="20"/>
              </w:rPr>
            </w:pPr>
            <w:r>
              <w:rPr>
                <w:sz w:val="20"/>
              </w:rPr>
              <w:t>Participer librement aux forums entre utilisateurs</w:t>
            </w:r>
          </w:p>
        </w:tc>
        <w:tc>
          <w:tcPr>
            <w:tcW w:w="990" w:type="dxa"/>
            <w:tcBorders>
              <w:top w:val="single" w:sz="6" w:space="0" w:color="CCCCCC"/>
              <w:left w:val="single" w:sz="6" w:space="0" w:color="CCCCCC"/>
              <w:bottom w:val="single" w:sz="12" w:space="0" w:color="000000"/>
              <w:right w:val="single" w:sz="6" w:space="0" w:color="000000"/>
            </w:tcBorders>
            <w:shd w:val="clear" w:color="auto" w:fill="F3F3F3"/>
            <w:tcMar>
              <w:top w:w="40" w:type="dxa"/>
              <w:left w:w="40" w:type="dxa"/>
              <w:bottom w:w="40" w:type="dxa"/>
              <w:right w:w="40" w:type="dxa"/>
            </w:tcMar>
            <w:vAlign w:val="center"/>
          </w:tcPr>
          <w:p w14:paraId="18E485DE" w14:textId="77777777" w:rsidR="00B9284E" w:rsidRDefault="00B9284E" w:rsidP="00E9118A">
            <w:pPr>
              <w:widowControl w:val="0"/>
              <w:rPr>
                <w:sz w:val="20"/>
              </w:rPr>
            </w:pPr>
          </w:p>
        </w:tc>
        <w:tc>
          <w:tcPr>
            <w:tcW w:w="990" w:type="dxa"/>
            <w:tcBorders>
              <w:top w:val="single" w:sz="6" w:space="0" w:color="CCCCCC"/>
              <w:left w:val="single" w:sz="6" w:space="0" w:color="CCCCCC"/>
              <w:bottom w:val="single" w:sz="12" w:space="0" w:color="000000"/>
              <w:right w:val="single" w:sz="6" w:space="0" w:color="000000"/>
            </w:tcBorders>
            <w:shd w:val="clear" w:color="auto" w:fill="F3F3F3"/>
            <w:tcMar>
              <w:top w:w="40" w:type="dxa"/>
              <w:left w:w="40" w:type="dxa"/>
              <w:bottom w:w="40" w:type="dxa"/>
              <w:right w:w="40" w:type="dxa"/>
            </w:tcMar>
            <w:vAlign w:val="bottom"/>
          </w:tcPr>
          <w:p w14:paraId="11F05D22" w14:textId="77777777" w:rsidR="00B9284E" w:rsidRDefault="00B9284E" w:rsidP="00E9118A">
            <w:pPr>
              <w:widowControl w:val="0"/>
              <w:jc w:val="center"/>
              <w:rPr>
                <w:sz w:val="20"/>
              </w:rPr>
            </w:pPr>
            <w:r>
              <w:rPr>
                <w:sz w:val="20"/>
              </w:rPr>
              <w:t>X</w:t>
            </w:r>
          </w:p>
        </w:tc>
        <w:tc>
          <w:tcPr>
            <w:tcW w:w="600" w:type="dxa"/>
            <w:tcBorders>
              <w:top w:val="single" w:sz="6" w:space="0" w:color="CCCCCC"/>
              <w:left w:val="single" w:sz="6" w:space="0" w:color="CCCCCC"/>
              <w:bottom w:val="single" w:sz="12" w:space="0" w:color="000000"/>
              <w:right w:val="single" w:sz="12" w:space="0" w:color="000000"/>
            </w:tcBorders>
            <w:shd w:val="clear" w:color="auto" w:fill="F3F3F3"/>
            <w:tcMar>
              <w:top w:w="40" w:type="dxa"/>
              <w:left w:w="40" w:type="dxa"/>
              <w:bottom w:w="40" w:type="dxa"/>
              <w:right w:w="40" w:type="dxa"/>
            </w:tcMar>
            <w:vAlign w:val="center"/>
          </w:tcPr>
          <w:p w14:paraId="4D319FC4" w14:textId="77777777" w:rsidR="00B9284E" w:rsidRDefault="00B9284E" w:rsidP="00E9118A">
            <w:pPr>
              <w:widowControl w:val="0"/>
              <w:rPr>
                <w:sz w:val="20"/>
              </w:rPr>
            </w:pPr>
          </w:p>
        </w:tc>
      </w:tr>
    </w:tbl>
    <w:p w14:paraId="1EF74F5E" w14:textId="77777777" w:rsidR="00B9284E" w:rsidRDefault="00B9284E" w:rsidP="00B9284E"/>
    <w:p w14:paraId="10AC8159" w14:textId="77777777" w:rsidR="00B9284E" w:rsidRDefault="00B9284E" w:rsidP="00B9284E">
      <w:pPr>
        <w:jc w:val="both"/>
        <w:rPr>
          <w:rFonts w:ascii="Calibri" w:eastAsia="Calibri" w:hAnsi="Calibri" w:cs="Calibri"/>
        </w:rPr>
      </w:pPr>
    </w:p>
    <w:p w14:paraId="539E3233" w14:textId="20A82E38" w:rsidR="00BD4056" w:rsidRDefault="00BD4056" w:rsidP="00A53B5F">
      <w:pPr>
        <w:pStyle w:val="Titre1"/>
        <w:numPr>
          <w:ilvl w:val="0"/>
          <w:numId w:val="17"/>
        </w:numPr>
      </w:pPr>
      <w:bookmarkStart w:id="7" w:name="_Toc527561776"/>
      <w:r>
        <w:t>Liste des données à utiliser</w:t>
      </w:r>
      <w:bookmarkEnd w:id="7"/>
    </w:p>
    <w:p w14:paraId="61862F8A" w14:textId="1BD05C2A" w:rsidR="00BD4056" w:rsidRDefault="00BD4056" w:rsidP="00BD4056"/>
    <w:p w14:paraId="16E74BDB" w14:textId="58E00E65" w:rsidR="00BE61B3" w:rsidRDefault="00847A02" w:rsidP="00801D10">
      <w:pPr>
        <w:pStyle w:val="Paragraphedeliste"/>
        <w:numPr>
          <w:ilvl w:val="0"/>
          <w:numId w:val="12"/>
        </w:numPr>
      </w:pPr>
      <w:r>
        <w:t xml:space="preserve">Équipements (Données, Statut, Autonomie, </w:t>
      </w:r>
      <w:r w:rsidR="00B75297">
        <w:t>Configuration réseau</w:t>
      </w:r>
      <w:r w:rsidR="00536942">
        <w:t xml:space="preserve"> …)</w:t>
      </w:r>
    </w:p>
    <w:p w14:paraId="1FCD5B00" w14:textId="38850717" w:rsidR="00741AA8" w:rsidRDefault="00536942" w:rsidP="00EF568D">
      <w:pPr>
        <w:pStyle w:val="Paragraphedeliste"/>
        <w:numPr>
          <w:ilvl w:val="0"/>
          <w:numId w:val="12"/>
        </w:numPr>
      </w:pPr>
      <w:r>
        <w:t xml:space="preserve">Utilisateurs (Nom, Prénom, Login, Mot de passe, </w:t>
      </w:r>
      <w:r w:rsidR="00741AA8">
        <w:t>Informations personnelles …)</w:t>
      </w:r>
    </w:p>
    <w:p w14:paraId="626DDE29" w14:textId="6AE72459" w:rsidR="001B376B" w:rsidRDefault="006F70F9" w:rsidP="00EF568D">
      <w:pPr>
        <w:pStyle w:val="Paragraphedeliste"/>
        <w:numPr>
          <w:ilvl w:val="0"/>
          <w:numId w:val="12"/>
        </w:numPr>
      </w:pPr>
      <w:r>
        <w:t>Chauffage</w:t>
      </w:r>
      <w:r w:rsidR="001B376B">
        <w:t xml:space="preserve"> (température max, température min, température actuelle, température moyenne,</w:t>
      </w:r>
    </w:p>
    <w:p w14:paraId="406A528F" w14:textId="36E6E8DB" w:rsidR="006F70F9" w:rsidRPr="00BD4056" w:rsidRDefault="006F70F9" w:rsidP="00EF568D">
      <w:pPr>
        <w:pStyle w:val="Paragraphedeliste"/>
        <w:numPr>
          <w:ilvl w:val="0"/>
          <w:numId w:val="12"/>
        </w:numPr>
      </w:pPr>
      <w:r>
        <w:t>Luminosité (intensité max, intensité min, intensité actuelle, intensité moyenne</w:t>
      </w:r>
      <w:r w:rsidR="00A36E84">
        <w:t xml:space="preserve"> …)</w:t>
      </w:r>
    </w:p>
    <w:p w14:paraId="4D4E65A4" w14:textId="77777777" w:rsidR="00BD4056" w:rsidRDefault="00BD4056" w:rsidP="00F42F99">
      <w:pPr>
        <w:pStyle w:val="Titre1"/>
      </w:pPr>
    </w:p>
    <w:p w14:paraId="36E8B4AD" w14:textId="2D3B8CAF" w:rsidR="00F42F99" w:rsidRDefault="00F42F99" w:rsidP="00A53B5F">
      <w:pPr>
        <w:pStyle w:val="Titre1"/>
        <w:numPr>
          <w:ilvl w:val="0"/>
          <w:numId w:val="17"/>
        </w:numPr>
      </w:pPr>
      <w:bookmarkStart w:id="8" w:name="_Toc527561777"/>
      <w:r>
        <w:t>Design</w:t>
      </w:r>
      <w:r w:rsidR="000B6DE8">
        <w:t>, Couleur &amp; Polices</w:t>
      </w:r>
      <w:bookmarkEnd w:id="8"/>
    </w:p>
    <w:p w14:paraId="565613BE" w14:textId="3F404148" w:rsidR="000B6DE8" w:rsidRPr="000B6DE8" w:rsidRDefault="000B6DE8" w:rsidP="000B6DE8"/>
    <w:p w14:paraId="134D08FE" w14:textId="7FA89CC1" w:rsidR="000B6DE8" w:rsidRPr="00AF7271" w:rsidRDefault="000B6DE8" w:rsidP="00A53B5F">
      <w:pPr>
        <w:pStyle w:val="Titre4"/>
      </w:pPr>
      <w:r w:rsidRPr="00AF7271">
        <w:t>Choix du Logo de l’application :</w:t>
      </w:r>
    </w:p>
    <w:p w14:paraId="18043C4C" w14:textId="11637DAD" w:rsidR="000B6DE8" w:rsidRDefault="00B95BCA" w:rsidP="00D55029">
      <w:pPr>
        <w:ind w:left="2880"/>
        <w:jc w:val="both"/>
      </w:pPr>
      <w:r>
        <w:rPr>
          <w:noProof/>
        </w:rPr>
        <mc:AlternateContent>
          <mc:Choice Requires="wps">
            <w:drawing>
              <wp:anchor distT="0" distB="0" distL="114300" distR="114300" simplePos="0" relativeHeight="251668992" behindDoc="0" locked="0" layoutInCell="1" allowOverlap="1" wp14:anchorId="30D90BF2" wp14:editId="67AEB3DF">
                <wp:simplePos x="0" y="0"/>
                <wp:positionH relativeFrom="column">
                  <wp:posOffset>-12065</wp:posOffset>
                </wp:positionH>
                <wp:positionV relativeFrom="paragraph">
                  <wp:posOffset>2035810</wp:posOffset>
                </wp:positionV>
                <wp:extent cx="1709420" cy="635"/>
                <wp:effectExtent l="0" t="0" r="5080" b="5080"/>
                <wp:wrapSquare wrapText="bothSides"/>
                <wp:docPr id="88" name="Zone de texte 88"/>
                <wp:cNvGraphicFramePr/>
                <a:graphic xmlns:a="http://schemas.openxmlformats.org/drawingml/2006/main">
                  <a:graphicData uri="http://schemas.microsoft.com/office/word/2010/wordprocessingShape">
                    <wps:wsp>
                      <wps:cNvSpPr txBox="1"/>
                      <wps:spPr>
                        <a:xfrm>
                          <a:off x="0" y="0"/>
                          <a:ext cx="1709420" cy="635"/>
                        </a:xfrm>
                        <a:prstGeom prst="rect">
                          <a:avLst/>
                        </a:prstGeom>
                        <a:solidFill>
                          <a:prstClr val="white"/>
                        </a:solidFill>
                        <a:ln>
                          <a:noFill/>
                        </a:ln>
                      </wps:spPr>
                      <wps:txbx>
                        <w:txbxContent>
                          <w:p w14:paraId="6BFCED3D" w14:textId="4AE45783" w:rsidR="00E9118A" w:rsidRPr="00B95BCA" w:rsidRDefault="00E9118A" w:rsidP="00B95BCA">
                            <w:pPr>
                              <w:pStyle w:val="Lgende"/>
                              <w:jc w:val="center"/>
                              <w:rPr>
                                <w:b w:val="0"/>
                                <w:i/>
                                <w:noProof/>
                                <w:color w:val="auto"/>
                                <w:sz w:val="21"/>
                                <w:szCs w:val="20"/>
                                <w:u w:val="single"/>
                              </w:rPr>
                            </w:pPr>
                            <w:r w:rsidRPr="00B95BCA">
                              <w:rPr>
                                <w:b w:val="0"/>
                                <w:i/>
                                <w:color w:val="auto"/>
                                <w:sz w:val="21"/>
                                <w:u w:val="single"/>
                              </w:rPr>
                              <w:t>Figure 5 :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D90BF2" id="_x0000_t202" coordsize="21600,21600" o:spt="202" path="m,l,21600r21600,l21600,xe">
                <v:stroke joinstyle="miter"/>
                <v:path gradientshapeok="t" o:connecttype="rect"/>
              </v:shapetype>
              <v:shape id="Zone de texte 88" o:spid="_x0000_s1029" type="#_x0000_t202" style="position:absolute;left:0;text-align:left;margin-left:-.95pt;margin-top:160.3pt;width:134.6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" stroked="f">
                <v:textbox style="mso-fit-shape-to-text:t" inset="0,0,0,0">
                  <w:txbxContent>
                    <w:p w14:paraId="6BFCED3D" w14:textId="4AE45783" w:rsidR="00E9118A" w:rsidRPr="00B95BCA" w:rsidRDefault="00E9118A" w:rsidP="00B95BCA">
                      <w:pPr>
                        <w:pStyle w:val="Lgende"/>
                        <w:jc w:val="center"/>
                        <w:rPr>
                          <w:b w:val="0"/>
                          <w:i/>
                          <w:noProof/>
                          <w:color w:val="auto"/>
                          <w:sz w:val="21"/>
                          <w:szCs w:val="20"/>
                          <w:u w:val="single"/>
                        </w:rPr>
                      </w:pPr>
                      <w:r w:rsidRPr="00B95BCA">
                        <w:rPr>
                          <w:b w:val="0"/>
                          <w:i/>
                          <w:color w:val="auto"/>
                          <w:sz w:val="21"/>
                          <w:u w:val="single"/>
                        </w:rPr>
                        <w:t>Figure 5 : Logo</w:t>
                      </w:r>
                    </w:p>
                  </w:txbxContent>
                </v:textbox>
                <w10:wrap type="square"/>
              </v:shape>
            </w:pict>
          </mc:Fallback>
        </mc:AlternateContent>
      </w:r>
      <w:r w:rsidR="00817468">
        <w:rPr>
          <w:noProof/>
        </w:rPr>
        <w:drawing>
          <wp:anchor distT="0" distB="0" distL="114300" distR="114300" simplePos="0" relativeHeight="251667968" behindDoc="0" locked="0" layoutInCell="1" allowOverlap="1" wp14:anchorId="7D95DF7C" wp14:editId="30C307A5">
            <wp:simplePos x="0" y="0"/>
            <wp:positionH relativeFrom="column">
              <wp:posOffset>-12065</wp:posOffset>
            </wp:positionH>
            <wp:positionV relativeFrom="paragraph">
              <wp:posOffset>269792</wp:posOffset>
            </wp:positionV>
            <wp:extent cx="1709420" cy="1709420"/>
            <wp:effectExtent l="0" t="0" r="5080" b="5080"/>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ysdoms (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09420" cy="1709420"/>
                    </a:xfrm>
                    <a:prstGeom prst="rect">
                      <a:avLst/>
                    </a:prstGeom>
                  </pic:spPr>
                </pic:pic>
              </a:graphicData>
            </a:graphic>
            <wp14:sizeRelH relativeFrom="page">
              <wp14:pctWidth>0</wp14:pctWidth>
            </wp14:sizeRelH>
            <wp14:sizeRelV relativeFrom="page">
              <wp14:pctHeight>0</wp14:pctHeight>
            </wp14:sizeRelV>
          </wp:anchor>
        </w:drawing>
      </w:r>
      <w:r w:rsidR="00AF7271">
        <w:br/>
      </w:r>
      <w:r w:rsidR="00014EA3">
        <w:t xml:space="preserve">Notre logo a tout d’abord une forme très géométrique avec ses angles carrés, ses lignes </w:t>
      </w:r>
      <w:r w:rsidR="00EC2887">
        <w:t>droites</w:t>
      </w:r>
      <w:r w:rsidR="007D0AF0">
        <w:t xml:space="preserve">. Quelques valeurs se dégagent ainsi à première vue : technique, moderne, rigoureux. Elles récapitulent ainsi </w:t>
      </w:r>
      <w:r w:rsidR="006D41BE">
        <w:t xml:space="preserve">le système </w:t>
      </w:r>
      <w:proofErr w:type="spellStart"/>
      <w:r w:rsidR="006D41BE">
        <w:t>Mydoms</w:t>
      </w:r>
      <w:proofErr w:type="spellEnd"/>
      <w:r w:rsidR="006D41BE">
        <w:t xml:space="preserve"> vendu par Domisep qui doit renvoyer une image sereine à l’utilisateur </w:t>
      </w:r>
      <w:r w:rsidR="00AF7271">
        <w:t xml:space="preserve">qui « remet les fonctionnalités de sa maison, de son quotidien entre les mains » de cette société. </w:t>
      </w:r>
    </w:p>
    <w:p w14:paraId="7448CEB0" w14:textId="77777777" w:rsidR="00E12882" w:rsidRDefault="00E12882" w:rsidP="00D55029">
      <w:pPr>
        <w:jc w:val="both"/>
      </w:pPr>
      <w:r>
        <w:t>La maison permet de rappeler le cadre de la domotique avec la gestion de ces équipements et le wifi placé au-dessus de la lettre Y insiste sur le caractère connecté du système.</w:t>
      </w:r>
    </w:p>
    <w:p w14:paraId="0E6FE562" w14:textId="12E993B9" w:rsidR="00E12882" w:rsidRDefault="00E12882" w:rsidP="00A53B5F">
      <w:pPr>
        <w:pStyle w:val="Titre4"/>
      </w:pPr>
      <w:r w:rsidRPr="00AF7271">
        <w:t xml:space="preserve">Choix </w:t>
      </w:r>
      <w:r>
        <w:t>des couleurs</w:t>
      </w:r>
      <w:r w:rsidRPr="00AF7271">
        <w:t xml:space="preserve"> de l’application :</w:t>
      </w:r>
    </w:p>
    <w:p w14:paraId="01522356" w14:textId="282E2C8D" w:rsidR="004E5291" w:rsidRDefault="00F7139B" w:rsidP="000B6DE8">
      <w:r w:rsidRPr="00F7139B">
        <w:t xml:space="preserve">La couleur </w:t>
      </w:r>
      <w:r>
        <w:t xml:space="preserve">verte, nous rappelle </w:t>
      </w:r>
      <w:r w:rsidR="00D24596">
        <w:t xml:space="preserve">la modernité et la nature rappelant ainsi à l’utilisateur que ce système ne va pas « l’enfermer » et le contraindre mais lui simplifier la gestion au quotidien qui tendra ainsi à être de plus en plus naturel. </w:t>
      </w:r>
      <w:r w:rsidR="009A0485">
        <w:br/>
      </w:r>
      <w:r w:rsidR="004E5291">
        <w:t>La couleur bleue</w:t>
      </w:r>
      <w:r w:rsidR="00216CC3">
        <w:t xml:space="preserve"> profonde</w:t>
      </w:r>
      <w:r w:rsidR="004E5291">
        <w:t xml:space="preserve">, </w:t>
      </w:r>
      <w:r w:rsidR="00216CC3">
        <w:t>quant à elle, permet à l’utilisateur de</w:t>
      </w:r>
      <w:r w:rsidR="009A0485">
        <w:t xml:space="preserve"> s’installer et de se rassurer. </w:t>
      </w:r>
    </w:p>
    <w:p w14:paraId="7372F398" w14:textId="77777777" w:rsidR="00E12882" w:rsidRDefault="00E12882" w:rsidP="000B6DE8"/>
    <w:p w14:paraId="6FA71464" w14:textId="796BEA2B" w:rsidR="006D2E84" w:rsidRDefault="006D2E84" w:rsidP="00D55029">
      <w:pPr>
        <w:jc w:val="both"/>
      </w:pPr>
      <w:r>
        <w:t xml:space="preserve">Ce choix de logo, de couleurs, de formes </w:t>
      </w:r>
      <w:r w:rsidR="00163BDE">
        <w:t xml:space="preserve">est essentiel et doit correspondre à l’esprit que l’on veut dégager de notre système. L’utilisateur doit-être mis en confiance et doit sentir une adéquation entre les fonctionnalités du système </w:t>
      </w:r>
      <w:r w:rsidR="00E12882">
        <w:t xml:space="preserve">et ce qui est dégagé en apparence. </w:t>
      </w:r>
    </w:p>
    <w:p w14:paraId="53BBD30F" w14:textId="2C8E6CE0" w:rsidR="00A53B5F" w:rsidRDefault="00A53B5F" w:rsidP="00076185">
      <w:pPr>
        <w:pStyle w:val="Titre1"/>
        <w:numPr>
          <w:ilvl w:val="0"/>
          <w:numId w:val="17"/>
        </w:numPr>
      </w:pPr>
      <w:bookmarkStart w:id="9" w:name="_Toc527561778"/>
      <w:r>
        <w:t>Interface homme machine</w:t>
      </w:r>
      <w:bookmarkEnd w:id="9"/>
    </w:p>
    <w:p w14:paraId="679CCBD3" w14:textId="77777777" w:rsidR="00A53B5F" w:rsidRDefault="00A53B5F" w:rsidP="00A53B5F">
      <w:pPr>
        <w:jc w:val="both"/>
      </w:pPr>
    </w:p>
    <w:p w14:paraId="054454A4" w14:textId="77777777" w:rsidR="00A53B5F" w:rsidRDefault="00A53B5F" w:rsidP="00D55029">
      <w:pPr>
        <w:ind w:firstLine="360"/>
        <w:jc w:val="both"/>
      </w:pPr>
      <w:r>
        <w:t xml:space="preserve">Afin qu’un utilisateur puisse utiliser aisément les différentes fonctionnalités de ses équipements domotiques, il lui faut posséder une application centralisant l’ensemble de son système domotique : c’est </w:t>
      </w:r>
      <w:r>
        <w:lastRenderedPageBreak/>
        <w:t xml:space="preserve">l’interface homme machine. Nous allons donc vous présenter l’interface homme machine que nous tenterons de mettre en place </w:t>
      </w:r>
    </w:p>
    <w:p w14:paraId="296FDC24" w14:textId="637FE45F" w:rsidR="00A53B5F" w:rsidRPr="00076185" w:rsidRDefault="00A53B5F" w:rsidP="00076185">
      <w:pPr>
        <w:pStyle w:val="Titre4"/>
      </w:pPr>
      <w:r w:rsidRPr="00076185">
        <w:t>Dans le fond</w:t>
      </w:r>
      <w:r w:rsidR="004168E6">
        <w:t> :</w:t>
      </w:r>
    </w:p>
    <w:p w14:paraId="6C1AA649" w14:textId="77777777" w:rsidR="004168E6" w:rsidRDefault="004168E6" w:rsidP="00A53B5F">
      <w:pPr>
        <w:jc w:val="both"/>
      </w:pPr>
    </w:p>
    <w:p w14:paraId="435D0C46" w14:textId="6697E435" w:rsidR="00A53B5F" w:rsidRDefault="00A53B5F" w:rsidP="00A53B5F">
      <w:pPr>
        <w:jc w:val="both"/>
      </w:pPr>
      <w:r>
        <w:t xml:space="preserve">L’objectif de cette application web est de mettre en place un système capable de prendre en charge les différents objets domotiques, d’en prendre le contrôle et d’en remonter les informations. Ceci une fois la configuration de l’appartement effectuée. Afin d’accéder </w:t>
      </w:r>
      <w:r w:rsidR="00076185">
        <w:t>aux services proposés</w:t>
      </w:r>
      <w:r>
        <w:t xml:space="preserve"> par MYDOMS, l’utilisateur devra au préalable avoir reçu son identifiant et mot de passe qui aura été fourni par DOMISEP à la suite de la souscription à un abonnement domotique. L’ensemble des informations utilisateurs seront intégrées dans </w:t>
      </w:r>
      <w:proofErr w:type="gramStart"/>
      <w:r>
        <w:t>une datawarehouse installée</w:t>
      </w:r>
      <w:proofErr w:type="gramEnd"/>
      <w:r>
        <w:t xml:space="preserve"> sur les serveurs de DOMISEP. De même, tous les équipements seront enregistrés dans cette même datawarehouse et associés à une maison et un utilisateur. Ainsi nous seront capables de gérer le cas où un utilisateur aurait plusieurs maisons domotiques. </w:t>
      </w:r>
      <w:proofErr w:type="gramStart"/>
      <w:r>
        <w:t>La datawarehouse</w:t>
      </w:r>
      <w:proofErr w:type="gramEnd"/>
      <w:r>
        <w:t xml:space="preserve"> sera gérée avec le langage MySQL.  Toutes ces données seront accessibles depuis l’application dans un langage compréhensible par l’utilisateur. L’interconnexion se fera grâce au langage PHP.  Grâce à cette application, l’utilisateur pourra effectuer les actions suivantes :</w:t>
      </w:r>
    </w:p>
    <w:p w14:paraId="63AC9FEF" w14:textId="77777777" w:rsidR="00A53B5F" w:rsidRDefault="00A53B5F" w:rsidP="00076185">
      <w:pPr>
        <w:jc w:val="both"/>
      </w:pPr>
      <w:r>
        <w:t>Configurer sa maison domotique et en renseigner les informations nécessaires</w:t>
      </w:r>
    </w:p>
    <w:p w14:paraId="7080911A" w14:textId="77777777" w:rsidR="00A53B5F" w:rsidRDefault="00A53B5F" w:rsidP="00076185">
      <w:pPr>
        <w:pStyle w:val="Paragraphedeliste"/>
        <w:numPr>
          <w:ilvl w:val="0"/>
          <w:numId w:val="30"/>
        </w:numPr>
        <w:jc w:val="both"/>
      </w:pPr>
      <w:r>
        <w:t>Prendre le contrôle de son équipement</w:t>
      </w:r>
    </w:p>
    <w:p w14:paraId="0F4B8743" w14:textId="6ABDB005" w:rsidR="00A53B5F" w:rsidRDefault="00076185" w:rsidP="00076185">
      <w:pPr>
        <w:pStyle w:val="Paragraphedeliste"/>
        <w:numPr>
          <w:ilvl w:val="0"/>
          <w:numId w:val="30"/>
        </w:numPr>
        <w:jc w:val="both"/>
      </w:pPr>
      <w:r>
        <w:t>Éteindre</w:t>
      </w:r>
      <w:r w:rsidR="00A53B5F">
        <w:t xml:space="preserve"> un équipement et/ou </w:t>
      </w:r>
      <w:r>
        <w:t>redémarrer</w:t>
      </w:r>
      <w:r w:rsidR="00A53B5F">
        <w:t xml:space="preserve"> un équipement</w:t>
      </w:r>
    </w:p>
    <w:p w14:paraId="5F90CFB5" w14:textId="77777777" w:rsidR="00A53B5F" w:rsidRDefault="00A53B5F" w:rsidP="00076185">
      <w:pPr>
        <w:pStyle w:val="Paragraphedeliste"/>
        <w:numPr>
          <w:ilvl w:val="0"/>
          <w:numId w:val="30"/>
        </w:numPr>
        <w:jc w:val="both"/>
      </w:pPr>
      <w:r>
        <w:t>Consulter les informations (de consommations et/ou d’utilisation) d’un équipement</w:t>
      </w:r>
    </w:p>
    <w:p w14:paraId="517D3FB3" w14:textId="77777777" w:rsidR="00A53B5F" w:rsidRDefault="00A53B5F" w:rsidP="00076185">
      <w:pPr>
        <w:pStyle w:val="Paragraphedeliste"/>
        <w:numPr>
          <w:ilvl w:val="0"/>
          <w:numId w:val="30"/>
        </w:numPr>
        <w:jc w:val="both"/>
      </w:pPr>
      <w:r>
        <w:t>Contacter le service technique en cas de problème</w:t>
      </w:r>
    </w:p>
    <w:p w14:paraId="08D61B81" w14:textId="00689EC3" w:rsidR="00B95BCA" w:rsidRDefault="00A53B5F" w:rsidP="00AA0051">
      <w:pPr>
        <w:jc w:val="both"/>
      </w:pPr>
      <w:r>
        <w:t xml:space="preserve">Afin d’augmenter la sécurité de l’application et </w:t>
      </w:r>
      <w:r w:rsidR="00076185">
        <w:t>empêcher</w:t>
      </w:r>
      <w:r>
        <w:t xml:space="preserve"> tout potentiel vol d’information, nous proposerons une application sécurisée ainsi qu’une protection de la base de données.</w:t>
      </w:r>
    </w:p>
    <w:p w14:paraId="700E1065" w14:textId="5E0039AC" w:rsidR="004168E6" w:rsidRDefault="00A53B5F" w:rsidP="001566B2">
      <w:pPr>
        <w:pStyle w:val="Titre4"/>
      </w:pPr>
      <w:r w:rsidRPr="00076185">
        <w:t>Dans la forme</w:t>
      </w:r>
      <w:r w:rsidR="00076185" w:rsidRPr="00076185">
        <w:t> :</w:t>
      </w:r>
    </w:p>
    <w:p w14:paraId="34185DBA" w14:textId="77777777" w:rsidR="00A0404D" w:rsidRDefault="00A0404D" w:rsidP="00A0404D">
      <w:pPr>
        <w:spacing w:after="160" w:line="240" w:lineRule="auto"/>
        <w:jc w:val="both"/>
        <w:rPr>
          <w:rFonts w:ascii="Calibri" w:eastAsia="Times New Roman" w:hAnsi="Calibri" w:cs="Calibri"/>
          <w:b/>
          <w:bCs/>
          <w:color w:val="000000"/>
          <w:sz w:val="48"/>
          <w:szCs w:val="48"/>
        </w:rPr>
      </w:pPr>
    </w:p>
    <w:p w14:paraId="78A1D42F" w14:textId="2D050187" w:rsidR="00A0404D" w:rsidRPr="00A0404D" w:rsidRDefault="00A0404D" w:rsidP="00A0404D">
      <w:pPr>
        <w:spacing w:after="160" w:line="240" w:lineRule="auto"/>
        <w:jc w:val="both"/>
      </w:pPr>
      <w:r w:rsidRPr="00A0404D">
        <w:t>Après avoir fixées le périmètre de la spécification et les différentes fonctionnalités de votre application, nous avons décidé de vous proposer un mockup des ihm de cette dernière. Ceci, afin que vous puissiez vous imaginer le rendu potentiel de l’application, d’un point de vu utilisateur. L’outil que nous avons choisi pour réaliser ce mockup est Balsamiq. Vous pourrez retrouver l’intégralité du Mockup dans le lien drive qui se trouve dans la page ressource de notre document.</w:t>
      </w:r>
    </w:p>
    <w:p w14:paraId="73560216" w14:textId="77777777" w:rsidR="00A0404D" w:rsidRPr="00A0404D" w:rsidRDefault="00A0404D" w:rsidP="00A0404D">
      <w:pPr>
        <w:spacing w:after="0" w:line="240" w:lineRule="auto"/>
        <w:rPr>
          <w:rFonts w:ascii="Times New Roman" w:eastAsia="Times New Roman" w:hAnsi="Times New Roman" w:cs="Times New Roman"/>
          <w:color w:val="auto"/>
          <w:szCs w:val="24"/>
        </w:rPr>
      </w:pPr>
    </w:p>
    <w:p w14:paraId="459AFF4D" w14:textId="77777777" w:rsidR="00A0404D" w:rsidRPr="00A0404D" w:rsidRDefault="00A0404D" w:rsidP="00A0404D">
      <w:pPr>
        <w:pStyle w:val="Titre5"/>
        <w:rPr>
          <w:rFonts w:ascii="Times New Roman" w:hAnsi="Times New Roman" w:cs="Times New Roman"/>
          <w:color w:val="auto"/>
          <w:szCs w:val="24"/>
        </w:rPr>
      </w:pPr>
      <w:r w:rsidRPr="00A0404D">
        <w:t>Page en général</w:t>
      </w:r>
    </w:p>
    <w:p w14:paraId="664109CF" w14:textId="04328B4B" w:rsidR="00A0404D" w:rsidRPr="00A0404D" w:rsidRDefault="00A0404D" w:rsidP="00A0404D">
      <w:pPr>
        <w:spacing w:after="160" w:line="240" w:lineRule="auto"/>
        <w:jc w:val="both"/>
      </w:pPr>
      <w:r w:rsidRPr="00A0404D">
        <w:rPr>
          <w:rFonts w:ascii="Calibri" w:eastAsia="Times New Roman" w:hAnsi="Calibri" w:cs="Calibri"/>
          <w:color w:val="000000"/>
          <w:sz w:val="22"/>
          <w:szCs w:val="22"/>
        </w:rPr>
        <w:t>D</w:t>
      </w:r>
      <w:r w:rsidRPr="00A0404D">
        <w:t>ans un souci d’esthétisme et de personnalité, l’ensemble de l’application sera développé aux couleurs de la charte graphique du logo que nous avons validé ensemble. L’arrière-plan sera coloré selon l’arrière-plan du logo MYDOMS. Les logos seront aux couleurs de la maison du logo et les textes seront essentiellement blancs ou noirs. Le nom de l’application apparaîtra en haut à droite de chacune des pages sauf la page d’authentification.</w:t>
      </w:r>
    </w:p>
    <w:p w14:paraId="6822260F" w14:textId="77777777" w:rsidR="00A0404D" w:rsidRPr="00A0404D" w:rsidRDefault="00A0404D" w:rsidP="00A0404D">
      <w:pPr>
        <w:pStyle w:val="Titre5"/>
        <w:rPr>
          <w:rFonts w:ascii="Times New Roman" w:hAnsi="Times New Roman" w:cs="Times New Roman"/>
          <w:color w:val="auto"/>
          <w:szCs w:val="24"/>
        </w:rPr>
      </w:pPr>
      <w:r w:rsidRPr="00A0404D">
        <w:t>Page d’authentification</w:t>
      </w:r>
    </w:p>
    <w:p w14:paraId="011B01D1" w14:textId="4B2A6269" w:rsidR="00A0404D" w:rsidRPr="00A0404D" w:rsidRDefault="00A0404D" w:rsidP="00A0404D">
      <w:pPr>
        <w:spacing w:after="160" w:line="240" w:lineRule="auto"/>
        <w:jc w:val="both"/>
      </w:pPr>
      <w:r w:rsidRPr="00A0404D">
        <w:t xml:space="preserve">A votre demande, nous avons décidé d’implémenter la page d’authentification comme la première page de MYDOMS. En effet, seuls les utilisateurs ayant souscrit à votre abonnement pouvant utiliser ou visualiser ses différentes fonctionnalités, il était légitime de bloquer l’accès aux utilisateurs non légitime. Ci-dessous la page d’authentification </w:t>
      </w:r>
    </w:p>
    <w:p w14:paraId="042165C7" w14:textId="16CBEFBC" w:rsidR="00A0404D" w:rsidRPr="00A0404D" w:rsidRDefault="00A0404D" w:rsidP="00A0404D">
      <w:pPr>
        <w:spacing w:after="160" w:line="240" w:lineRule="auto"/>
        <w:jc w:val="both"/>
        <w:rPr>
          <w:rFonts w:ascii="Times New Roman" w:eastAsia="Times New Roman" w:hAnsi="Times New Roman" w:cs="Times New Roman"/>
          <w:color w:val="auto"/>
          <w:szCs w:val="24"/>
        </w:rPr>
      </w:pPr>
      <w:r w:rsidRPr="00A0404D">
        <w:rPr>
          <w:rFonts w:ascii="Calibri" w:eastAsia="Times New Roman" w:hAnsi="Calibri" w:cs="Calibri"/>
          <w:color w:val="000000"/>
          <w:sz w:val="22"/>
          <w:szCs w:val="22"/>
        </w:rPr>
        <w:fldChar w:fldCharType="begin"/>
      </w:r>
      <w:r w:rsidRPr="00A0404D">
        <w:rPr>
          <w:rFonts w:ascii="Calibri" w:eastAsia="Times New Roman" w:hAnsi="Calibri" w:cs="Calibri"/>
          <w:color w:val="000000"/>
          <w:sz w:val="22"/>
          <w:szCs w:val="22"/>
        </w:rPr>
        <w:instrText xml:space="preserve"> INCLUDEPICTURE "https://lh6.googleusercontent.com/P9afqAA0MSDKf4lL0MPEkvVrq7FhKHb3iBOfDKjyIhbCEXYikQ7TdyIrkEVf6gCzyAV-a-G0ZSCC6QoyeXmf4sphP6gvn0C0ISAPmKySxX5UgXlkVBHLcrD9csQpeivttxNHp8bkRJlp6DDVww" \* MERGEFORMATINET </w:instrText>
      </w:r>
      <w:r w:rsidRPr="00A0404D">
        <w:rPr>
          <w:rFonts w:ascii="Calibri" w:eastAsia="Times New Roman" w:hAnsi="Calibri" w:cs="Calibri"/>
          <w:color w:val="000000"/>
          <w:sz w:val="22"/>
          <w:szCs w:val="22"/>
        </w:rPr>
        <w:fldChar w:fldCharType="separate"/>
      </w:r>
      <w:r w:rsidRPr="00A0404D">
        <w:rPr>
          <w:rFonts w:ascii="Calibri" w:eastAsia="Times New Roman" w:hAnsi="Calibri" w:cs="Calibri"/>
          <w:noProof/>
          <w:color w:val="000000"/>
          <w:sz w:val="22"/>
          <w:szCs w:val="22"/>
        </w:rPr>
        <w:drawing>
          <wp:inline distT="0" distB="0" distL="0" distR="0" wp14:anchorId="4A73E55E" wp14:editId="3E106A54">
            <wp:extent cx="5337175" cy="2364105"/>
            <wp:effectExtent l="0" t="0" r="0" b="0"/>
            <wp:docPr id="98" name="Image 98" descr="https://lh6.googleusercontent.com/P9afqAA0MSDKf4lL0MPEkvVrq7FhKHb3iBOfDKjyIhbCEXYikQ7TdyIrkEVf6gCzyAV-a-G0ZSCC6QoyeXmf4sphP6gvn0C0ISAPmKySxX5UgXlkVBHLcrD9csQpeivttxNHp8bkRJlp6DDV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9afqAA0MSDKf4lL0MPEkvVrq7FhKHb3iBOfDKjyIhbCEXYikQ7TdyIrkEVf6gCzyAV-a-G0ZSCC6QoyeXmf4sphP6gvn0C0ISAPmKySxX5UgXlkVBHLcrD9csQpeivttxNHp8bkRJlp6DDVw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7175" cy="2364105"/>
                    </a:xfrm>
                    <a:prstGeom prst="rect">
                      <a:avLst/>
                    </a:prstGeom>
                    <a:noFill/>
                    <a:ln>
                      <a:noFill/>
                    </a:ln>
                  </pic:spPr>
                </pic:pic>
              </a:graphicData>
            </a:graphic>
          </wp:inline>
        </w:drawing>
      </w:r>
      <w:r w:rsidRPr="00A0404D">
        <w:rPr>
          <w:rFonts w:ascii="Calibri" w:eastAsia="Times New Roman" w:hAnsi="Calibri" w:cs="Calibri"/>
          <w:color w:val="000000"/>
          <w:sz w:val="22"/>
          <w:szCs w:val="22"/>
        </w:rPr>
        <w:fldChar w:fldCharType="end"/>
      </w:r>
    </w:p>
    <w:p w14:paraId="104A3546" w14:textId="77777777" w:rsidR="00A0404D" w:rsidRPr="00A0404D" w:rsidRDefault="00A0404D" w:rsidP="00A0404D">
      <w:pPr>
        <w:spacing w:after="0" w:line="240" w:lineRule="auto"/>
        <w:rPr>
          <w:rFonts w:ascii="Times New Roman" w:eastAsia="Times New Roman" w:hAnsi="Times New Roman" w:cs="Times New Roman"/>
          <w:color w:val="auto"/>
          <w:szCs w:val="24"/>
        </w:rPr>
      </w:pPr>
    </w:p>
    <w:p w14:paraId="09EA8353" w14:textId="77777777" w:rsidR="00A0404D" w:rsidRPr="00A0404D" w:rsidRDefault="00A0404D" w:rsidP="00A0404D">
      <w:pPr>
        <w:spacing w:after="160" w:line="240" w:lineRule="auto"/>
        <w:jc w:val="both"/>
      </w:pPr>
      <w:r w:rsidRPr="00A0404D">
        <w:t>Afin de démarquer l’application, nous retrouvons de manière facilement visible le logo MYDOMS, juste à côté du formulaire d’authentification. Dans la mesure où l’application se doit d’être international, nous avons bien entendu proposé le basculement de l’application en anglais pour les utilisateurs anglophone. Simplement en cliquant sur le drapeau du Royaume Uni.</w:t>
      </w:r>
    </w:p>
    <w:p w14:paraId="04BCC6E7" w14:textId="77777777" w:rsidR="00A0404D" w:rsidRPr="00A0404D" w:rsidRDefault="00A0404D" w:rsidP="00A0404D">
      <w:pPr>
        <w:spacing w:after="240" w:line="240" w:lineRule="auto"/>
        <w:rPr>
          <w:rFonts w:ascii="Times New Roman" w:eastAsia="Times New Roman" w:hAnsi="Times New Roman" w:cs="Times New Roman"/>
          <w:color w:val="auto"/>
          <w:szCs w:val="24"/>
        </w:rPr>
      </w:pPr>
      <w:r w:rsidRPr="00A0404D">
        <w:br/>
      </w:r>
      <w:r w:rsidRPr="00A0404D">
        <w:rPr>
          <w:rFonts w:ascii="Times New Roman" w:eastAsia="Times New Roman" w:hAnsi="Times New Roman" w:cs="Times New Roman"/>
          <w:color w:val="auto"/>
          <w:szCs w:val="24"/>
        </w:rPr>
        <w:br/>
      </w:r>
    </w:p>
    <w:p w14:paraId="592736FB" w14:textId="77777777" w:rsidR="00A0404D" w:rsidRPr="00A0404D" w:rsidRDefault="00A0404D" w:rsidP="00A0404D">
      <w:pPr>
        <w:pStyle w:val="Titre5"/>
        <w:rPr>
          <w:rFonts w:ascii="Times New Roman" w:hAnsi="Times New Roman" w:cs="Times New Roman"/>
          <w:color w:val="auto"/>
          <w:szCs w:val="24"/>
        </w:rPr>
      </w:pPr>
      <w:r w:rsidRPr="00A0404D">
        <w:t>Page d’accueil</w:t>
      </w:r>
    </w:p>
    <w:p w14:paraId="50752DE1" w14:textId="77777777" w:rsidR="00A0404D" w:rsidRPr="00A0404D" w:rsidRDefault="00A0404D" w:rsidP="00A0404D">
      <w:pPr>
        <w:rPr>
          <w:rFonts w:ascii="Times New Roman" w:hAnsi="Times New Roman" w:cs="Times New Roman"/>
          <w:color w:val="auto"/>
          <w:szCs w:val="24"/>
        </w:rPr>
      </w:pPr>
      <w:r w:rsidRPr="00A0404D">
        <w:t>Bon nombre d’utilisateurs apprécient de pouvoir utiliser une application lorsqu’elle est simple d’utilisation et intuitive. Plutôt que de proposer une page d’accueil chargée, nous avons choisi de vous proposer le modèle ci-dessous. Simple, avec toutes les fonctionnalités proposées par l’application dans ses 5 boutons, l’utilisateur ne se perdra pas dans la navigation</w:t>
      </w:r>
    </w:p>
    <w:p w14:paraId="3A6DF5F8" w14:textId="3CEE339A" w:rsidR="00A0404D" w:rsidRPr="00A0404D" w:rsidRDefault="00A0404D" w:rsidP="00A0404D">
      <w:pPr>
        <w:spacing w:after="160" w:line="240" w:lineRule="auto"/>
        <w:jc w:val="both"/>
        <w:rPr>
          <w:rFonts w:ascii="Times New Roman" w:eastAsia="Times New Roman" w:hAnsi="Times New Roman" w:cs="Times New Roman"/>
          <w:color w:val="auto"/>
          <w:szCs w:val="24"/>
        </w:rPr>
      </w:pPr>
      <w:r w:rsidRPr="00A0404D">
        <w:rPr>
          <w:rFonts w:ascii="Calibri" w:eastAsia="Times New Roman" w:hAnsi="Calibri" w:cs="Calibri"/>
          <w:color w:val="000000"/>
          <w:sz w:val="22"/>
          <w:szCs w:val="22"/>
        </w:rPr>
        <w:lastRenderedPageBreak/>
        <w:fldChar w:fldCharType="begin"/>
      </w:r>
      <w:r w:rsidRPr="00A0404D">
        <w:rPr>
          <w:rFonts w:ascii="Calibri" w:eastAsia="Times New Roman" w:hAnsi="Calibri" w:cs="Calibri"/>
          <w:color w:val="000000"/>
          <w:sz w:val="22"/>
          <w:szCs w:val="22"/>
        </w:rPr>
        <w:instrText xml:space="preserve"> INCLUDEPICTURE "https://lh6.googleusercontent.com/FG7lLtvE8o34gVhnyLUqvgIiRyYS93WgSAr0vn_0Q6GpuBC3_59ZBf2-e_EabCGdOFBuIjgQ8WNc4pTQFcYcRxyVFtHt-R_flCBps__aZ37eujpqS1k-mVcjbpqrB7P6unwEFtfU6MXJF8YDbQ" \* MERGEFORMATINET </w:instrText>
      </w:r>
      <w:r w:rsidRPr="00A0404D">
        <w:rPr>
          <w:rFonts w:ascii="Calibri" w:eastAsia="Times New Roman" w:hAnsi="Calibri" w:cs="Calibri"/>
          <w:color w:val="000000"/>
          <w:sz w:val="22"/>
          <w:szCs w:val="22"/>
        </w:rPr>
        <w:fldChar w:fldCharType="separate"/>
      </w:r>
      <w:r w:rsidRPr="00A0404D">
        <w:rPr>
          <w:rFonts w:ascii="Calibri" w:eastAsia="Times New Roman" w:hAnsi="Calibri" w:cs="Calibri"/>
          <w:noProof/>
          <w:color w:val="000000"/>
          <w:sz w:val="22"/>
          <w:szCs w:val="22"/>
        </w:rPr>
        <w:drawing>
          <wp:inline distT="0" distB="0" distL="0" distR="0" wp14:anchorId="5B332149" wp14:editId="145C8886">
            <wp:extent cx="5337175" cy="2390775"/>
            <wp:effectExtent l="0" t="0" r="0" b="0"/>
            <wp:docPr id="97" name="Image 97" descr="https://lh6.googleusercontent.com/FG7lLtvE8o34gVhnyLUqvgIiRyYS93WgSAr0vn_0Q6GpuBC3_59ZBf2-e_EabCGdOFBuIjgQ8WNc4pTQFcYcRxyVFtHt-R_flCBps__aZ37eujpqS1k-mVcjbpqrB7P6unwEFtfU6MXJF8YD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G7lLtvE8o34gVhnyLUqvgIiRyYS93WgSAr0vn_0Q6GpuBC3_59ZBf2-e_EabCGdOFBuIjgQ8WNc4pTQFcYcRxyVFtHt-R_flCBps__aZ37eujpqS1k-mVcjbpqrB7P6unwEFtfU6MXJF8YDb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7175" cy="2390775"/>
                    </a:xfrm>
                    <a:prstGeom prst="rect">
                      <a:avLst/>
                    </a:prstGeom>
                    <a:noFill/>
                    <a:ln>
                      <a:noFill/>
                    </a:ln>
                  </pic:spPr>
                </pic:pic>
              </a:graphicData>
            </a:graphic>
          </wp:inline>
        </w:drawing>
      </w:r>
      <w:r w:rsidRPr="00A0404D">
        <w:rPr>
          <w:rFonts w:ascii="Calibri" w:eastAsia="Times New Roman" w:hAnsi="Calibri" w:cs="Calibri"/>
          <w:color w:val="000000"/>
          <w:sz w:val="22"/>
          <w:szCs w:val="22"/>
        </w:rPr>
        <w:fldChar w:fldCharType="end"/>
      </w:r>
    </w:p>
    <w:p w14:paraId="2781EDC8" w14:textId="77777777" w:rsidR="00A0404D" w:rsidRPr="00A0404D" w:rsidRDefault="00A0404D" w:rsidP="00A0404D">
      <w:pPr>
        <w:spacing w:after="0" w:line="240" w:lineRule="auto"/>
        <w:rPr>
          <w:rFonts w:ascii="Times New Roman" w:eastAsia="Times New Roman" w:hAnsi="Times New Roman" w:cs="Times New Roman"/>
          <w:color w:val="auto"/>
          <w:szCs w:val="24"/>
        </w:rPr>
      </w:pPr>
    </w:p>
    <w:p w14:paraId="3E8BDE75" w14:textId="77777777" w:rsidR="00A0404D" w:rsidRPr="00A0404D" w:rsidRDefault="00A0404D" w:rsidP="00A0404D">
      <w:pPr>
        <w:pStyle w:val="Titre5"/>
        <w:rPr>
          <w:rFonts w:ascii="Times New Roman" w:hAnsi="Times New Roman" w:cs="Times New Roman"/>
          <w:color w:val="auto"/>
          <w:szCs w:val="24"/>
        </w:rPr>
      </w:pPr>
      <w:r w:rsidRPr="00A0404D">
        <w:t>Profil</w:t>
      </w:r>
    </w:p>
    <w:p w14:paraId="16E20F50" w14:textId="200E7B4E" w:rsidR="00A0404D" w:rsidRPr="00A0404D" w:rsidRDefault="00A0404D" w:rsidP="00A0404D">
      <w:pPr>
        <w:rPr>
          <w:rFonts w:ascii="Times New Roman" w:hAnsi="Times New Roman" w:cs="Times New Roman"/>
          <w:color w:val="auto"/>
          <w:szCs w:val="24"/>
        </w:rPr>
      </w:pPr>
      <w:r w:rsidRPr="00A0404D">
        <w:t xml:space="preserve">La page de configuration du profil contiendra les informations personnelles, de la maison, la facturation ainsi que les informations de connexion de l’utilisateur. Le fil </w:t>
      </w:r>
      <w:proofErr w:type="spellStart"/>
      <w:r w:rsidRPr="00A0404D">
        <w:t>d’ariane</w:t>
      </w:r>
      <w:proofErr w:type="spellEnd"/>
      <w:r w:rsidRPr="00A0404D">
        <w:t xml:space="preserve"> se trouvera à la même position sur les autres pages, tout comme les boutons à gauche. </w:t>
      </w:r>
    </w:p>
    <w:p w14:paraId="79723D9C" w14:textId="669D2C5C" w:rsidR="00A0404D" w:rsidRPr="00A0404D" w:rsidRDefault="000E5DE8" w:rsidP="00A0404D">
      <w:pPr>
        <w:spacing w:after="160" w:line="240" w:lineRule="auto"/>
        <w:rPr>
          <w:rFonts w:ascii="Times New Roman" w:eastAsia="Times New Roman" w:hAnsi="Times New Roman" w:cs="Times New Roman"/>
          <w:color w:val="auto"/>
          <w:szCs w:val="24"/>
        </w:rPr>
      </w:pPr>
      <w:r>
        <w:rPr>
          <w:noProof/>
        </w:rPr>
        <w:pict w14:anchorId="3C05C0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6" o:spid="_x0000_s1026" type="#_x0000_t75" alt="https://lh4.googleusercontent.com/WofLj3CuVlzxvriJ3REUc8Vj7A8Dv1HwTn8U27Y5eN_OpieISXWEvaUdyZwYHUeHhiWwxHwYktveH5yDv3EH53LC805tCzZl2kGnk8lGIMmb8qqVmcGYjSNAg-pRtDRUa-da6XSuBVlIOjzuRg" style="position:absolute;margin-left:0;margin-top:13.85pt;width:419.95pt;height:184.7pt;z-index:-251643392;visibility:visible;mso-wrap-style:square;mso-wrap-edited:f;mso-width-percent:0;mso-height-percent:0;mso-width-percent:0;mso-height-percent:0">
            <v:imagedata r:id="rId30" o:title="WofLj3CuVlzxvriJ3REUc8Vj7A8Dv1HwTn8U27Y5eN_OpieISXWEvaUdyZwYHUeHhiWwxHwYktveH5yDv3EH53LC805tCzZl2kGnk8lGIMmb8qqVmcGYjSNAg-pRtDRUa-da6XSuBVlIOjzuRg"/>
            <w10:wrap type="tight"/>
          </v:shape>
        </w:pict>
      </w:r>
    </w:p>
    <w:p w14:paraId="2EB289CD" w14:textId="77777777" w:rsidR="00A0404D" w:rsidRPr="00A0404D" w:rsidRDefault="00A0404D" w:rsidP="00A0404D">
      <w:pPr>
        <w:spacing w:after="240" w:line="240" w:lineRule="auto"/>
        <w:rPr>
          <w:rFonts w:ascii="Times New Roman" w:eastAsia="Times New Roman" w:hAnsi="Times New Roman" w:cs="Times New Roman"/>
          <w:color w:val="auto"/>
          <w:szCs w:val="24"/>
        </w:rPr>
      </w:pPr>
      <w:r w:rsidRPr="00A0404D">
        <w:rPr>
          <w:rFonts w:ascii="Times New Roman" w:eastAsia="Times New Roman" w:hAnsi="Times New Roman" w:cs="Times New Roman"/>
          <w:color w:val="auto"/>
          <w:szCs w:val="24"/>
        </w:rPr>
        <w:br/>
      </w:r>
    </w:p>
    <w:p w14:paraId="125D4854" w14:textId="77777777" w:rsidR="00A0404D" w:rsidRPr="00A0404D" w:rsidRDefault="00A0404D" w:rsidP="00A0404D">
      <w:pPr>
        <w:pStyle w:val="Titre5"/>
        <w:rPr>
          <w:rFonts w:ascii="Times New Roman" w:hAnsi="Times New Roman" w:cs="Times New Roman"/>
          <w:color w:val="auto"/>
          <w:szCs w:val="24"/>
        </w:rPr>
      </w:pPr>
      <w:r w:rsidRPr="00A0404D">
        <w:t>Configuration maison</w:t>
      </w:r>
    </w:p>
    <w:p w14:paraId="1FAC839A" w14:textId="7ACB85B0" w:rsidR="00A0404D" w:rsidRPr="00A0404D" w:rsidRDefault="00A0404D" w:rsidP="00A0404D">
      <w:pPr>
        <w:rPr>
          <w:rFonts w:ascii="Times New Roman" w:hAnsi="Times New Roman" w:cs="Times New Roman"/>
          <w:color w:val="auto"/>
          <w:szCs w:val="24"/>
        </w:rPr>
      </w:pPr>
      <w:r w:rsidRPr="00A0404D">
        <w:t>La page de configuration de la maison sera proposé</w:t>
      </w:r>
      <w:r>
        <w:t>e</w:t>
      </w:r>
      <w:r w:rsidRPr="00A0404D">
        <w:t xml:space="preserve"> à la première connexion de l’utilisateur. Il pourra renseigner la superficie de sa maison, le nombre de pièce contenant le système domotique ainsi que chaque équipement présent dans ces pièces. Ces actions se feront à l’aide de bouton et de bloc de texte à remplir, comme vous pouvez le visualiser ci-dessous </w:t>
      </w:r>
    </w:p>
    <w:p w14:paraId="3841708E" w14:textId="3C60C84F" w:rsidR="00A0404D" w:rsidRPr="00A0404D" w:rsidRDefault="00A0404D" w:rsidP="00A0404D">
      <w:pPr>
        <w:spacing w:after="160" w:line="240" w:lineRule="auto"/>
        <w:rPr>
          <w:rFonts w:ascii="Times New Roman" w:eastAsia="Times New Roman" w:hAnsi="Times New Roman" w:cs="Times New Roman"/>
          <w:color w:val="auto"/>
          <w:szCs w:val="24"/>
        </w:rPr>
      </w:pPr>
      <w:r w:rsidRPr="00A0404D">
        <w:rPr>
          <w:rFonts w:ascii="Calibri" w:eastAsia="Times New Roman" w:hAnsi="Calibri" w:cs="Calibri"/>
          <w:color w:val="000000"/>
          <w:sz w:val="22"/>
          <w:szCs w:val="22"/>
        </w:rPr>
        <w:lastRenderedPageBreak/>
        <w:fldChar w:fldCharType="begin"/>
      </w:r>
      <w:r w:rsidRPr="00A0404D">
        <w:rPr>
          <w:rFonts w:ascii="Calibri" w:eastAsia="Times New Roman" w:hAnsi="Calibri" w:cs="Calibri"/>
          <w:color w:val="000000"/>
          <w:sz w:val="22"/>
          <w:szCs w:val="22"/>
        </w:rPr>
        <w:instrText xml:space="preserve"> INCLUDEPICTURE "https://lh3.googleusercontent.com/HS3i_Gt3A2KCNVQ3KAXm4nX4mF0MwfWkL3d8sV8e2f2BpB6Noq1aGZbAitanRPLgk1yGuGK_ClCBDHPDRkxq-dMcqkv1yunwQDuuolvmurKpp708ZkC5bZnksHR6s2zU8Xfie8jiiFEpyhicEw" \* MERGEFORMATINET </w:instrText>
      </w:r>
      <w:r w:rsidRPr="00A0404D">
        <w:rPr>
          <w:rFonts w:ascii="Calibri" w:eastAsia="Times New Roman" w:hAnsi="Calibri" w:cs="Calibri"/>
          <w:color w:val="000000"/>
          <w:sz w:val="22"/>
          <w:szCs w:val="22"/>
        </w:rPr>
        <w:fldChar w:fldCharType="separate"/>
      </w:r>
      <w:r w:rsidRPr="00A0404D">
        <w:rPr>
          <w:rFonts w:ascii="Calibri" w:eastAsia="Times New Roman" w:hAnsi="Calibri" w:cs="Calibri"/>
          <w:noProof/>
          <w:color w:val="000000"/>
          <w:sz w:val="22"/>
          <w:szCs w:val="22"/>
        </w:rPr>
        <w:drawing>
          <wp:inline distT="0" distB="0" distL="0" distR="0" wp14:anchorId="7730E414" wp14:editId="00E3C09C">
            <wp:extent cx="5337175" cy="2346325"/>
            <wp:effectExtent l="0" t="0" r="0" b="3175"/>
            <wp:docPr id="95" name="Image 95" descr="https://lh3.googleusercontent.com/HS3i_Gt3A2KCNVQ3KAXm4nX4mF0MwfWkL3d8sV8e2f2BpB6Noq1aGZbAitanRPLgk1yGuGK_ClCBDHPDRkxq-dMcqkv1yunwQDuuolvmurKpp708ZkC5bZnksHR6s2zU8Xfie8jiiFEpyhic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S3i_Gt3A2KCNVQ3KAXm4nX4mF0MwfWkL3d8sV8e2f2BpB6Noq1aGZbAitanRPLgk1yGuGK_ClCBDHPDRkxq-dMcqkv1yunwQDuuolvmurKpp708ZkC5bZnksHR6s2zU8Xfie8jiiFEpyhic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7175" cy="2346325"/>
                    </a:xfrm>
                    <a:prstGeom prst="rect">
                      <a:avLst/>
                    </a:prstGeom>
                    <a:noFill/>
                    <a:ln>
                      <a:noFill/>
                    </a:ln>
                  </pic:spPr>
                </pic:pic>
              </a:graphicData>
            </a:graphic>
          </wp:inline>
        </w:drawing>
      </w:r>
      <w:r w:rsidRPr="00A0404D">
        <w:rPr>
          <w:rFonts w:ascii="Calibri" w:eastAsia="Times New Roman" w:hAnsi="Calibri" w:cs="Calibri"/>
          <w:color w:val="000000"/>
          <w:sz w:val="22"/>
          <w:szCs w:val="22"/>
        </w:rPr>
        <w:fldChar w:fldCharType="end"/>
      </w:r>
    </w:p>
    <w:p w14:paraId="4187C79C" w14:textId="5722AF2A" w:rsidR="00A0404D" w:rsidRPr="00A0404D" w:rsidRDefault="00A0404D" w:rsidP="00A0404D">
      <w:pPr>
        <w:rPr>
          <w:rFonts w:ascii="Times New Roman" w:hAnsi="Times New Roman" w:cs="Times New Roman"/>
          <w:color w:val="auto"/>
          <w:szCs w:val="24"/>
        </w:rPr>
      </w:pPr>
      <w:r w:rsidRPr="00A0404D">
        <w:t>Bien entendu, si l’utilisateur souhaite souscrire à un abonnement pour sa résidence secondaire, il pourra de nouveau accéder à cette page lors de la première connexion pour la configuration de sa seconde ma</w:t>
      </w:r>
      <w:r>
        <w:t>ison</w:t>
      </w:r>
      <w:r w:rsidRPr="00A0404D">
        <w:t>.</w:t>
      </w:r>
    </w:p>
    <w:p w14:paraId="11018537" w14:textId="77777777" w:rsidR="00A0404D" w:rsidRPr="00A0404D" w:rsidRDefault="00A0404D" w:rsidP="00A0404D">
      <w:pPr>
        <w:pStyle w:val="Titre5"/>
        <w:rPr>
          <w:rFonts w:ascii="Times New Roman" w:hAnsi="Times New Roman" w:cs="Times New Roman"/>
          <w:color w:val="auto"/>
          <w:szCs w:val="24"/>
        </w:rPr>
      </w:pPr>
      <w:r w:rsidRPr="00A0404D">
        <w:t>Contrôle lumière</w:t>
      </w:r>
    </w:p>
    <w:p w14:paraId="2CCFE3F0" w14:textId="2A3CA5BC" w:rsidR="0025535D" w:rsidRPr="0025535D" w:rsidRDefault="00A0404D" w:rsidP="00A0404D">
      <w:r w:rsidRPr="00A0404D">
        <w:t xml:space="preserve">Pour contrôler la lumière de ces différentes pièces, l’utilisateur devra se rediriger vers la page ci-dessous. Comme vous pouvez l’apercevoir, un bouton ON/OFF se trouve en haut à gauche de la page, ce bouton servira à éteindre ou allumer le système selon la volonté de l’utilisateur, ou bien pour effectuer un reset. Le bouton 1 permettra de contrôler l’intensité lumineuse d’une pièce, le bouton 2 permettra de contrôler le </w:t>
      </w:r>
      <w:proofErr w:type="spellStart"/>
      <w:r w:rsidRPr="00A0404D">
        <w:t>timer</w:t>
      </w:r>
      <w:proofErr w:type="spellEnd"/>
      <w:r w:rsidRPr="00A0404D">
        <w:t>. Le bouton couleur permettra de changer la couleur de la lumière. Pour configurer la luminosité d’une pièce, il suffira à l’utilisateur de cliquer sur l’une des pièces voulues (l’un des quatre rectangles).</w:t>
      </w:r>
    </w:p>
    <w:p w14:paraId="423B702B" w14:textId="23E8EA5E" w:rsidR="00A0404D" w:rsidRPr="00A0404D" w:rsidRDefault="0025535D" w:rsidP="00A0404D">
      <w:pPr>
        <w:spacing w:after="160" w:line="240" w:lineRule="auto"/>
        <w:rPr>
          <w:rFonts w:ascii="Times New Roman" w:eastAsia="Times New Roman" w:hAnsi="Times New Roman" w:cs="Times New Roman"/>
          <w:color w:val="auto"/>
          <w:szCs w:val="24"/>
        </w:rPr>
      </w:pPr>
      <w:r w:rsidRPr="00A0404D">
        <w:rPr>
          <w:rFonts w:ascii="Calibri" w:eastAsia="Times New Roman" w:hAnsi="Calibri" w:cs="Calibri"/>
          <w:color w:val="000000"/>
          <w:sz w:val="22"/>
          <w:szCs w:val="22"/>
        </w:rPr>
        <w:fldChar w:fldCharType="begin"/>
      </w:r>
      <w:r w:rsidRPr="00A0404D">
        <w:rPr>
          <w:rFonts w:ascii="Calibri" w:eastAsia="Times New Roman" w:hAnsi="Calibri" w:cs="Calibri"/>
          <w:color w:val="000000"/>
          <w:sz w:val="22"/>
          <w:szCs w:val="22"/>
        </w:rPr>
        <w:instrText xml:space="preserve"> INCLUDEPICTURE "https://lh5.googleusercontent.com/qpuSSEfJmK257etvw3vwOUGquFOwI0C50qSUxmYTnp0No44xgjpodIfo2AYwtIP8vxyaG-HOKKkONwJ3_RDJ1MgtHXpH3lxeEtAz9230Q5Boa3arREPsO7zdo4zgss43ocW2Y7o-8obbrKAPPw" \* MERGEFORMATINET </w:instrText>
      </w:r>
      <w:r w:rsidRPr="00A0404D">
        <w:rPr>
          <w:rFonts w:ascii="Calibri" w:eastAsia="Times New Roman" w:hAnsi="Calibri" w:cs="Calibri"/>
          <w:color w:val="000000"/>
          <w:sz w:val="22"/>
          <w:szCs w:val="22"/>
        </w:rPr>
        <w:fldChar w:fldCharType="separate"/>
      </w:r>
      <w:r w:rsidRPr="00A0404D">
        <w:rPr>
          <w:rFonts w:ascii="Calibri" w:eastAsia="Times New Roman" w:hAnsi="Calibri" w:cs="Calibri"/>
          <w:noProof/>
          <w:color w:val="000000"/>
          <w:sz w:val="22"/>
          <w:szCs w:val="22"/>
        </w:rPr>
        <w:drawing>
          <wp:inline distT="0" distB="0" distL="0" distR="0" wp14:anchorId="3973D6CA" wp14:editId="2C03D787">
            <wp:extent cx="5337175" cy="2381885"/>
            <wp:effectExtent l="0" t="0" r="0" b="5715"/>
            <wp:docPr id="94" name="Image 94" descr="https://lh5.googleusercontent.com/qpuSSEfJmK257etvw3vwOUGquFOwI0C50qSUxmYTnp0No44xgjpodIfo2AYwtIP8vxyaG-HOKKkONwJ3_RDJ1MgtHXpH3lxeEtAz9230Q5Boa3arREPsO7zdo4zgss43ocW2Y7o-8obbrKAP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puSSEfJmK257etvw3vwOUGquFOwI0C50qSUxmYTnp0No44xgjpodIfo2AYwtIP8vxyaG-HOKKkONwJ3_RDJ1MgtHXpH3lxeEtAz9230Q5Boa3arREPsO7zdo4zgss43ocW2Y7o-8obbrKAPP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7175" cy="2381885"/>
                    </a:xfrm>
                    <a:prstGeom prst="rect">
                      <a:avLst/>
                    </a:prstGeom>
                    <a:noFill/>
                    <a:ln>
                      <a:noFill/>
                    </a:ln>
                  </pic:spPr>
                </pic:pic>
              </a:graphicData>
            </a:graphic>
          </wp:inline>
        </w:drawing>
      </w:r>
      <w:r w:rsidRPr="00A0404D">
        <w:rPr>
          <w:rFonts w:ascii="Calibri" w:eastAsia="Times New Roman" w:hAnsi="Calibri" w:cs="Calibri"/>
          <w:color w:val="000000"/>
          <w:sz w:val="22"/>
          <w:szCs w:val="22"/>
        </w:rPr>
        <w:fldChar w:fldCharType="end"/>
      </w:r>
    </w:p>
    <w:p w14:paraId="7D4AEE59" w14:textId="77777777" w:rsidR="00A0404D" w:rsidRPr="00A0404D" w:rsidRDefault="00A0404D" w:rsidP="00A0404D">
      <w:pPr>
        <w:pStyle w:val="Titre5"/>
        <w:rPr>
          <w:rFonts w:ascii="Times New Roman" w:hAnsi="Times New Roman" w:cs="Times New Roman"/>
          <w:color w:val="auto"/>
          <w:szCs w:val="24"/>
        </w:rPr>
      </w:pPr>
      <w:r w:rsidRPr="00A0404D">
        <w:t>Contrôle de la température</w:t>
      </w:r>
    </w:p>
    <w:p w14:paraId="3EA6BD2D" w14:textId="77777777" w:rsidR="00A0404D" w:rsidRPr="00A0404D" w:rsidRDefault="00A0404D" w:rsidP="00A0404D">
      <w:pPr>
        <w:spacing w:after="160" w:line="240" w:lineRule="auto"/>
        <w:jc w:val="both"/>
      </w:pPr>
      <w:r w:rsidRPr="00A0404D">
        <w:t xml:space="preserve">Nous avons proposé à l’utilisateur de pouvoir contrôler la température de la pièce voulue (chaud/froid). Pour se faire, il devra se rediriger vers la page ci-dessous. Le principe de fonctionnement est identique à celui de la page </w:t>
      </w:r>
      <w:r w:rsidRPr="00A0404D">
        <w:lastRenderedPageBreak/>
        <w:t>contrôle de lumière. Ainsi l’utilisation de l’application pour l’utilisateur en sera facilitée.</w:t>
      </w:r>
    </w:p>
    <w:p w14:paraId="1DB4301B" w14:textId="414A1FAC" w:rsidR="00A0404D" w:rsidRPr="00A0404D" w:rsidRDefault="00A0404D" w:rsidP="00A0404D">
      <w:pPr>
        <w:spacing w:after="160" w:line="240" w:lineRule="auto"/>
        <w:rPr>
          <w:rFonts w:ascii="Times New Roman" w:eastAsia="Times New Roman" w:hAnsi="Times New Roman" w:cs="Times New Roman"/>
          <w:color w:val="auto"/>
          <w:szCs w:val="24"/>
        </w:rPr>
      </w:pPr>
      <w:r w:rsidRPr="00A0404D">
        <w:rPr>
          <w:rFonts w:ascii="Calibri" w:eastAsia="Times New Roman" w:hAnsi="Calibri" w:cs="Calibri"/>
          <w:color w:val="000000"/>
          <w:sz w:val="22"/>
          <w:szCs w:val="22"/>
        </w:rPr>
        <w:fldChar w:fldCharType="begin"/>
      </w:r>
      <w:r w:rsidRPr="00A0404D">
        <w:rPr>
          <w:rFonts w:ascii="Calibri" w:eastAsia="Times New Roman" w:hAnsi="Calibri" w:cs="Calibri"/>
          <w:color w:val="000000"/>
          <w:sz w:val="22"/>
          <w:szCs w:val="22"/>
        </w:rPr>
        <w:instrText xml:space="preserve"> INCLUDEPICTURE "https://lh3.googleusercontent.com/ZMxWSFnpIDTqj5SwTTn7RfQ0cCLrTl-0Uqw_wv--zPFZDuktRo1_n7C3YuO1g7xXZJSwZq7Rkeu-VOjEp0FwulB3Crwyn7exFQd73lftxDvY-0CBMaybbrL6UiBhacvfmwPTx2Y-x5oNylJ-5Q" \* MERGEFORMATINET </w:instrText>
      </w:r>
      <w:r w:rsidRPr="00A0404D">
        <w:rPr>
          <w:rFonts w:ascii="Calibri" w:eastAsia="Times New Roman" w:hAnsi="Calibri" w:cs="Calibri"/>
          <w:color w:val="000000"/>
          <w:sz w:val="22"/>
          <w:szCs w:val="22"/>
        </w:rPr>
        <w:fldChar w:fldCharType="separate"/>
      </w:r>
      <w:r w:rsidRPr="00A0404D">
        <w:rPr>
          <w:rFonts w:ascii="Calibri" w:eastAsia="Times New Roman" w:hAnsi="Calibri" w:cs="Calibri"/>
          <w:noProof/>
          <w:color w:val="000000"/>
          <w:sz w:val="22"/>
          <w:szCs w:val="22"/>
        </w:rPr>
        <w:drawing>
          <wp:inline distT="0" distB="0" distL="0" distR="0" wp14:anchorId="17FB65BA" wp14:editId="2D94D207">
            <wp:extent cx="5337175" cy="2372995"/>
            <wp:effectExtent l="0" t="0" r="0" b="1905"/>
            <wp:docPr id="93" name="Image 93" descr="https://lh3.googleusercontent.com/ZMxWSFnpIDTqj5SwTTn7RfQ0cCLrTl-0Uqw_wv--zPFZDuktRo1_n7C3YuO1g7xXZJSwZq7Rkeu-VOjEp0FwulB3Crwyn7exFQd73lftxDvY-0CBMaybbrL6UiBhacvfmwPTx2Y-x5oNylJ-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ZMxWSFnpIDTqj5SwTTn7RfQ0cCLrTl-0Uqw_wv--zPFZDuktRo1_n7C3YuO1g7xXZJSwZq7Rkeu-VOjEp0FwulB3Crwyn7exFQd73lftxDvY-0CBMaybbrL6UiBhacvfmwPTx2Y-x5oNylJ-5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7175" cy="2372995"/>
                    </a:xfrm>
                    <a:prstGeom prst="rect">
                      <a:avLst/>
                    </a:prstGeom>
                    <a:noFill/>
                    <a:ln>
                      <a:noFill/>
                    </a:ln>
                  </pic:spPr>
                </pic:pic>
              </a:graphicData>
            </a:graphic>
          </wp:inline>
        </w:drawing>
      </w:r>
      <w:r w:rsidRPr="00A0404D">
        <w:rPr>
          <w:rFonts w:ascii="Calibri" w:eastAsia="Times New Roman" w:hAnsi="Calibri" w:cs="Calibri"/>
          <w:color w:val="000000"/>
          <w:sz w:val="22"/>
          <w:szCs w:val="22"/>
        </w:rPr>
        <w:fldChar w:fldCharType="end"/>
      </w:r>
    </w:p>
    <w:p w14:paraId="24A63D99" w14:textId="77777777" w:rsidR="00A0404D" w:rsidRPr="00A0404D" w:rsidRDefault="00A0404D" w:rsidP="00A0404D">
      <w:pPr>
        <w:spacing w:after="0" w:line="240" w:lineRule="auto"/>
        <w:rPr>
          <w:rFonts w:ascii="Times New Roman" w:eastAsia="Times New Roman" w:hAnsi="Times New Roman" w:cs="Times New Roman"/>
          <w:color w:val="auto"/>
          <w:szCs w:val="24"/>
        </w:rPr>
      </w:pPr>
    </w:p>
    <w:p w14:paraId="1895DC7E" w14:textId="77777777" w:rsidR="00A0404D" w:rsidRPr="00A0404D" w:rsidRDefault="00A0404D" w:rsidP="00A0404D">
      <w:pPr>
        <w:pStyle w:val="Titre5"/>
        <w:rPr>
          <w:rFonts w:ascii="Times New Roman" w:hAnsi="Times New Roman" w:cs="Times New Roman"/>
          <w:color w:val="auto"/>
          <w:szCs w:val="24"/>
        </w:rPr>
      </w:pPr>
      <w:r w:rsidRPr="00A0404D">
        <w:t>Contact</w:t>
      </w:r>
    </w:p>
    <w:p w14:paraId="4838934F" w14:textId="2E5E8DB5" w:rsidR="00A0404D" w:rsidRPr="00E41103" w:rsidRDefault="00A0404D" w:rsidP="00A0404D">
      <w:pPr>
        <w:rPr>
          <w:rFonts w:ascii="Times New Roman" w:hAnsi="Times New Roman" w:cs="Times New Roman"/>
          <w:color w:val="auto"/>
          <w:szCs w:val="24"/>
        </w:rPr>
      </w:pPr>
      <w:r w:rsidRPr="00E41103">
        <w:t>Afin de contacter votre support, par téléphone ou mail, l’utilisateur pourra se rediriger vers cette page. Cette page reste classique et à l’image des pages de contacts de diverses applications. Les informations de DOMISEP seront également accessibles à votre client depuis cette page.</w:t>
      </w:r>
    </w:p>
    <w:p w14:paraId="40A7F7C6" w14:textId="2F6E4C83" w:rsidR="00A0404D" w:rsidRPr="00A0404D" w:rsidRDefault="00A0404D" w:rsidP="00A0404D">
      <w:pPr>
        <w:spacing w:after="160" w:line="240" w:lineRule="auto"/>
        <w:jc w:val="both"/>
        <w:rPr>
          <w:rFonts w:ascii="Times New Roman" w:eastAsia="Times New Roman" w:hAnsi="Times New Roman" w:cs="Times New Roman"/>
          <w:color w:val="auto"/>
          <w:szCs w:val="24"/>
        </w:rPr>
      </w:pPr>
      <w:r w:rsidRPr="00A0404D">
        <w:rPr>
          <w:rFonts w:ascii="Calibri" w:eastAsia="Times New Roman" w:hAnsi="Calibri" w:cs="Calibri"/>
          <w:color w:val="000000"/>
          <w:sz w:val="22"/>
          <w:szCs w:val="22"/>
        </w:rPr>
        <w:fldChar w:fldCharType="begin"/>
      </w:r>
      <w:r w:rsidRPr="00A0404D">
        <w:rPr>
          <w:rFonts w:ascii="Calibri" w:eastAsia="Times New Roman" w:hAnsi="Calibri" w:cs="Calibri"/>
          <w:color w:val="000000"/>
          <w:sz w:val="22"/>
          <w:szCs w:val="22"/>
        </w:rPr>
        <w:instrText xml:space="preserve"> INCLUDEPICTURE "https://lh3.googleusercontent.com/sGUSSbOsxUCJ4VmKlUMIzzbwMI2QaLaS8J4mBQiU9FDBvIHcceUPyRQMEvTu8QwFxmnviUfzaTT7NlFSinEdH0Z435o_urYxO47XMhqXeuk2CFuczMOtSDcE1MpDiyIVX0Cpz89aoKzk5rfEkw" \* MERGEFORMATINET </w:instrText>
      </w:r>
      <w:r w:rsidRPr="00A0404D">
        <w:rPr>
          <w:rFonts w:ascii="Calibri" w:eastAsia="Times New Roman" w:hAnsi="Calibri" w:cs="Calibri"/>
          <w:color w:val="000000"/>
          <w:sz w:val="22"/>
          <w:szCs w:val="22"/>
        </w:rPr>
        <w:fldChar w:fldCharType="separate"/>
      </w:r>
      <w:r w:rsidRPr="00A0404D">
        <w:rPr>
          <w:rFonts w:ascii="Calibri" w:eastAsia="Times New Roman" w:hAnsi="Calibri" w:cs="Calibri"/>
          <w:noProof/>
          <w:color w:val="000000"/>
          <w:sz w:val="22"/>
          <w:szCs w:val="22"/>
        </w:rPr>
        <w:drawing>
          <wp:inline distT="0" distB="0" distL="0" distR="0" wp14:anchorId="227A56DB" wp14:editId="4E4493A7">
            <wp:extent cx="5337175" cy="2381885"/>
            <wp:effectExtent l="0" t="0" r="0" b="5715"/>
            <wp:docPr id="92" name="Image 92" descr="https://lh3.googleusercontent.com/sGUSSbOsxUCJ4VmKlUMIzzbwMI2QaLaS8J4mBQiU9FDBvIHcceUPyRQMEvTu8QwFxmnviUfzaTT7NlFSinEdH0Z435o_urYxO47XMhqXeuk2CFuczMOtSDcE1MpDiyIVX0Cpz89aoKzk5rfE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sGUSSbOsxUCJ4VmKlUMIzzbwMI2QaLaS8J4mBQiU9FDBvIHcceUPyRQMEvTu8QwFxmnviUfzaTT7NlFSinEdH0Z435o_urYxO47XMhqXeuk2CFuczMOtSDcE1MpDiyIVX0Cpz89aoKzk5rfEk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7175" cy="2381885"/>
                    </a:xfrm>
                    <a:prstGeom prst="rect">
                      <a:avLst/>
                    </a:prstGeom>
                    <a:noFill/>
                    <a:ln>
                      <a:noFill/>
                    </a:ln>
                  </pic:spPr>
                </pic:pic>
              </a:graphicData>
            </a:graphic>
          </wp:inline>
        </w:drawing>
      </w:r>
      <w:r w:rsidRPr="00A0404D">
        <w:rPr>
          <w:rFonts w:ascii="Calibri" w:eastAsia="Times New Roman" w:hAnsi="Calibri" w:cs="Calibri"/>
          <w:color w:val="000000"/>
          <w:sz w:val="22"/>
          <w:szCs w:val="22"/>
        </w:rPr>
        <w:fldChar w:fldCharType="end"/>
      </w:r>
    </w:p>
    <w:p w14:paraId="06D942B8" w14:textId="77777777" w:rsidR="00A0404D" w:rsidRPr="00B43C7E" w:rsidRDefault="00A0404D" w:rsidP="00A0404D">
      <w:pPr>
        <w:pStyle w:val="Titre5"/>
        <w:rPr>
          <w:rFonts w:ascii="Times New Roman" w:hAnsi="Times New Roman" w:cs="Times New Roman"/>
          <w:b/>
          <w:color w:val="auto"/>
          <w:szCs w:val="24"/>
        </w:rPr>
      </w:pPr>
      <w:r w:rsidRPr="00B43C7E">
        <w:rPr>
          <w:b/>
        </w:rPr>
        <w:t>Page forum 1</w:t>
      </w:r>
    </w:p>
    <w:p w14:paraId="57E153E0" w14:textId="77777777" w:rsidR="00A0404D" w:rsidRPr="00A0404D" w:rsidRDefault="00A0404D" w:rsidP="00A0404D">
      <w:pPr>
        <w:rPr>
          <w:rFonts w:ascii="Times New Roman" w:hAnsi="Times New Roman" w:cs="Times New Roman"/>
          <w:color w:val="auto"/>
          <w:szCs w:val="24"/>
        </w:rPr>
      </w:pPr>
      <w:r w:rsidRPr="00A0404D">
        <w:t>A votre demande, nous avons réalisé la page forum. Sur cette page, l’utilisateur aura accès à des sujets où la communauté utilisant votre système aura discuté. Ainsi l’échange entre utilisateur sera facilité. La première page permettra de choisir le sujet sur lequel l’utilisateur de l’application aurait besoin d’information ou autre.</w:t>
      </w:r>
    </w:p>
    <w:p w14:paraId="7A5B99B4" w14:textId="6E48033F" w:rsidR="00A0404D" w:rsidRPr="00A0404D" w:rsidRDefault="00A0404D" w:rsidP="00A0404D">
      <w:pPr>
        <w:spacing w:after="160" w:line="240" w:lineRule="auto"/>
        <w:jc w:val="both"/>
        <w:rPr>
          <w:rFonts w:ascii="Times New Roman" w:eastAsia="Times New Roman" w:hAnsi="Times New Roman" w:cs="Times New Roman"/>
          <w:color w:val="auto"/>
          <w:szCs w:val="24"/>
        </w:rPr>
      </w:pPr>
      <w:r w:rsidRPr="00A0404D">
        <w:rPr>
          <w:rFonts w:ascii="Calibri" w:eastAsia="Times New Roman" w:hAnsi="Calibri" w:cs="Calibri"/>
          <w:color w:val="000000"/>
          <w:sz w:val="22"/>
          <w:szCs w:val="22"/>
        </w:rPr>
        <w:lastRenderedPageBreak/>
        <w:fldChar w:fldCharType="begin"/>
      </w:r>
      <w:r w:rsidRPr="00A0404D">
        <w:rPr>
          <w:rFonts w:ascii="Calibri" w:eastAsia="Times New Roman" w:hAnsi="Calibri" w:cs="Calibri"/>
          <w:color w:val="000000"/>
          <w:sz w:val="22"/>
          <w:szCs w:val="22"/>
        </w:rPr>
        <w:instrText xml:space="preserve"> INCLUDEPICTURE "https://lh4.googleusercontent.com/WFPk2kqQili4dq7CeuchXawS8FfEmnZfIxEIk3SVzfsIDCv7I5jhPHOSPGTcV0OB7KATUNzfJeT1CevYL4IOSYwxj0MdhhsRv835oA1C4AJVTGKLjYi5HAxfiYcQ13qJqumc1l2G2UBKGAkKeA" \* MERGEFORMATINET </w:instrText>
      </w:r>
      <w:r w:rsidRPr="00A0404D">
        <w:rPr>
          <w:rFonts w:ascii="Calibri" w:eastAsia="Times New Roman" w:hAnsi="Calibri" w:cs="Calibri"/>
          <w:color w:val="000000"/>
          <w:sz w:val="22"/>
          <w:szCs w:val="22"/>
        </w:rPr>
        <w:fldChar w:fldCharType="separate"/>
      </w:r>
      <w:r w:rsidRPr="00A0404D">
        <w:rPr>
          <w:rFonts w:ascii="Calibri" w:eastAsia="Times New Roman" w:hAnsi="Calibri" w:cs="Calibri"/>
          <w:noProof/>
          <w:color w:val="000000"/>
          <w:sz w:val="22"/>
          <w:szCs w:val="22"/>
        </w:rPr>
        <w:drawing>
          <wp:inline distT="0" distB="0" distL="0" distR="0" wp14:anchorId="4A62D192" wp14:editId="12E174BC">
            <wp:extent cx="5337175" cy="2372995"/>
            <wp:effectExtent l="0" t="0" r="0" b="1905"/>
            <wp:docPr id="91" name="Image 91" descr="https://lh4.googleusercontent.com/WFPk2kqQili4dq7CeuchXawS8FfEmnZfIxEIk3SVzfsIDCv7I5jhPHOSPGTcV0OB7KATUNzfJeT1CevYL4IOSYwxj0MdhhsRv835oA1C4AJVTGKLjYi5HAxfiYcQ13qJqumc1l2G2UBKGAk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WFPk2kqQili4dq7CeuchXawS8FfEmnZfIxEIk3SVzfsIDCv7I5jhPHOSPGTcV0OB7KATUNzfJeT1CevYL4IOSYwxj0MdhhsRv835oA1C4AJVTGKLjYi5HAxfiYcQ13qJqumc1l2G2UBKGAkKe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7175" cy="2372995"/>
                    </a:xfrm>
                    <a:prstGeom prst="rect">
                      <a:avLst/>
                    </a:prstGeom>
                    <a:noFill/>
                    <a:ln>
                      <a:noFill/>
                    </a:ln>
                  </pic:spPr>
                </pic:pic>
              </a:graphicData>
            </a:graphic>
          </wp:inline>
        </w:drawing>
      </w:r>
      <w:r w:rsidRPr="00A0404D">
        <w:rPr>
          <w:rFonts w:ascii="Calibri" w:eastAsia="Times New Roman" w:hAnsi="Calibri" w:cs="Calibri"/>
          <w:color w:val="000000"/>
          <w:sz w:val="22"/>
          <w:szCs w:val="22"/>
        </w:rPr>
        <w:fldChar w:fldCharType="end"/>
      </w:r>
    </w:p>
    <w:p w14:paraId="27248CB9" w14:textId="77777777" w:rsidR="00A0404D" w:rsidRPr="00A0404D" w:rsidRDefault="00A0404D" w:rsidP="00A0404D">
      <w:pPr>
        <w:spacing w:after="0" w:line="240" w:lineRule="auto"/>
        <w:rPr>
          <w:rFonts w:ascii="Times New Roman" w:eastAsia="Times New Roman" w:hAnsi="Times New Roman" w:cs="Times New Roman"/>
          <w:color w:val="auto"/>
          <w:szCs w:val="24"/>
        </w:rPr>
      </w:pPr>
    </w:p>
    <w:p w14:paraId="40375246" w14:textId="77777777" w:rsidR="00A0404D" w:rsidRPr="00A0404D" w:rsidRDefault="00A0404D" w:rsidP="00A0404D">
      <w:pPr>
        <w:pStyle w:val="Titre5"/>
        <w:rPr>
          <w:rFonts w:ascii="Times New Roman" w:hAnsi="Times New Roman" w:cs="Times New Roman"/>
          <w:color w:val="auto"/>
          <w:szCs w:val="24"/>
        </w:rPr>
      </w:pPr>
      <w:r w:rsidRPr="00A0404D">
        <w:t>Page forum 2</w:t>
      </w:r>
    </w:p>
    <w:p w14:paraId="255C22B2" w14:textId="77777777" w:rsidR="00A0404D" w:rsidRPr="00A0404D" w:rsidRDefault="00A0404D" w:rsidP="00A0404D">
      <w:pPr>
        <w:rPr>
          <w:rFonts w:ascii="Times New Roman" w:hAnsi="Times New Roman" w:cs="Times New Roman"/>
          <w:color w:val="auto"/>
          <w:szCs w:val="24"/>
        </w:rPr>
      </w:pPr>
      <w:r w:rsidRPr="00A0404D">
        <w:t>La seconde page redirigera l’utilisateur vers le forum du sujet choisi. Elle reste encore une fois classique car cette page ne représente pas les innovations de votre application, mais des fonctionnalités classiques proposées par d’autres applications.</w:t>
      </w:r>
    </w:p>
    <w:p w14:paraId="0A6F78FA" w14:textId="5E9C6272" w:rsidR="00A0404D" w:rsidRPr="00A0404D" w:rsidRDefault="00A0404D" w:rsidP="00A0404D">
      <w:pPr>
        <w:spacing w:after="160" w:line="240" w:lineRule="auto"/>
        <w:jc w:val="both"/>
        <w:rPr>
          <w:rFonts w:ascii="Times New Roman" w:eastAsia="Times New Roman" w:hAnsi="Times New Roman" w:cs="Times New Roman"/>
          <w:color w:val="auto"/>
          <w:szCs w:val="24"/>
        </w:rPr>
      </w:pPr>
      <w:r w:rsidRPr="00A0404D">
        <w:rPr>
          <w:rFonts w:ascii="Calibri" w:eastAsia="Times New Roman" w:hAnsi="Calibri" w:cs="Calibri"/>
          <w:color w:val="000000"/>
          <w:sz w:val="22"/>
          <w:szCs w:val="22"/>
        </w:rPr>
        <w:fldChar w:fldCharType="begin"/>
      </w:r>
      <w:r w:rsidRPr="00A0404D">
        <w:rPr>
          <w:rFonts w:ascii="Calibri" w:eastAsia="Times New Roman" w:hAnsi="Calibri" w:cs="Calibri"/>
          <w:color w:val="000000"/>
          <w:sz w:val="22"/>
          <w:szCs w:val="22"/>
        </w:rPr>
        <w:instrText xml:space="preserve"> INCLUDEPICTURE "https://lh6.googleusercontent.com/PrqF2BJnWDKf7KDWLpkB02vMG2Xss4XevBH4FjHm69FdM15KAvmNlm_G80eh6nHk3NcWqSefKarjitEcz5APow4Z-s4oT8h6Nlu09CasABZT1dzcjk0D-Xi6EvV8xKdyp-r8vIikynlg8HjzZw" \* MERGEFORMATINET </w:instrText>
      </w:r>
      <w:r w:rsidRPr="00A0404D">
        <w:rPr>
          <w:rFonts w:ascii="Calibri" w:eastAsia="Times New Roman" w:hAnsi="Calibri" w:cs="Calibri"/>
          <w:color w:val="000000"/>
          <w:sz w:val="22"/>
          <w:szCs w:val="22"/>
        </w:rPr>
        <w:fldChar w:fldCharType="separate"/>
      </w:r>
      <w:r w:rsidRPr="00A0404D">
        <w:rPr>
          <w:rFonts w:ascii="Calibri" w:eastAsia="Times New Roman" w:hAnsi="Calibri" w:cs="Calibri"/>
          <w:noProof/>
          <w:color w:val="000000"/>
          <w:sz w:val="22"/>
          <w:szCs w:val="22"/>
        </w:rPr>
        <w:drawing>
          <wp:inline distT="0" distB="0" distL="0" distR="0" wp14:anchorId="4C0EA8DA" wp14:editId="3E010185">
            <wp:extent cx="5337175" cy="2381885"/>
            <wp:effectExtent l="0" t="0" r="0" b="4445"/>
            <wp:docPr id="89" name="Image 89" descr="https://lh6.googleusercontent.com/PrqF2BJnWDKf7KDWLpkB02vMG2Xss4XevBH4FjHm69FdM15KAvmNlm_G80eh6nHk3NcWqSefKarjitEcz5APow4Z-s4oT8h6Nlu09CasABZT1dzcjk0D-Xi6EvV8xKdyp-r8vIikynlg8Hjz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rqF2BJnWDKf7KDWLpkB02vMG2Xss4XevBH4FjHm69FdM15KAvmNlm_G80eh6nHk3NcWqSefKarjitEcz5APow4Z-s4oT8h6Nlu09CasABZT1dzcjk0D-Xi6EvV8xKdyp-r8vIikynlg8HjzZ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7175" cy="2381885"/>
                    </a:xfrm>
                    <a:prstGeom prst="rect">
                      <a:avLst/>
                    </a:prstGeom>
                    <a:noFill/>
                    <a:ln>
                      <a:noFill/>
                    </a:ln>
                  </pic:spPr>
                </pic:pic>
              </a:graphicData>
            </a:graphic>
          </wp:inline>
        </w:drawing>
      </w:r>
      <w:r w:rsidRPr="00A0404D">
        <w:rPr>
          <w:rFonts w:ascii="Calibri" w:eastAsia="Times New Roman" w:hAnsi="Calibri" w:cs="Calibri"/>
          <w:color w:val="000000"/>
          <w:sz w:val="22"/>
          <w:szCs w:val="22"/>
        </w:rPr>
        <w:fldChar w:fldCharType="end"/>
      </w:r>
    </w:p>
    <w:p w14:paraId="7180BDCC" w14:textId="77777777" w:rsidR="00A0404D" w:rsidRPr="00A0404D" w:rsidRDefault="00A0404D" w:rsidP="00A0404D">
      <w:pPr>
        <w:pStyle w:val="Titre5"/>
        <w:rPr>
          <w:rFonts w:ascii="Times New Roman" w:hAnsi="Times New Roman" w:cs="Times New Roman"/>
          <w:color w:val="auto"/>
          <w:szCs w:val="24"/>
        </w:rPr>
      </w:pPr>
      <w:r w:rsidRPr="00A0404D">
        <w:t>Page consommation</w:t>
      </w:r>
    </w:p>
    <w:p w14:paraId="72FE370A" w14:textId="77777777" w:rsidR="00A0404D" w:rsidRPr="00A0404D" w:rsidRDefault="00A0404D" w:rsidP="00A0404D">
      <w:pPr>
        <w:rPr>
          <w:rFonts w:ascii="Times New Roman" w:hAnsi="Times New Roman" w:cs="Times New Roman"/>
          <w:color w:val="auto"/>
          <w:szCs w:val="24"/>
        </w:rPr>
      </w:pPr>
      <w:r w:rsidRPr="00A0404D">
        <w:t>La page consommation permettra à l’utilisateur de visualiser l’utilisation des fonctionnalités domotiques que vous proposé. Une estimation financière sera effectuée selon les prix des forfaits l’électricité/gaz de l’utilisateur. Ainsi vous pourrez lui proposer des conseils d’utilisations pour faire des économies</w:t>
      </w:r>
    </w:p>
    <w:p w14:paraId="1D926542" w14:textId="7A2A3244" w:rsidR="00A0404D" w:rsidRPr="00A0404D" w:rsidRDefault="00A0404D" w:rsidP="00A0404D">
      <w:pPr>
        <w:spacing w:after="160" w:line="240" w:lineRule="auto"/>
        <w:rPr>
          <w:rFonts w:ascii="Times New Roman" w:eastAsia="Times New Roman" w:hAnsi="Times New Roman" w:cs="Times New Roman"/>
          <w:color w:val="auto"/>
          <w:szCs w:val="24"/>
        </w:rPr>
      </w:pPr>
      <w:r w:rsidRPr="00A0404D">
        <w:rPr>
          <w:rFonts w:ascii="Calibri" w:eastAsia="Times New Roman" w:hAnsi="Calibri" w:cs="Calibri"/>
          <w:color w:val="000000"/>
          <w:sz w:val="22"/>
          <w:szCs w:val="22"/>
        </w:rPr>
        <w:lastRenderedPageBreak/>
        <w:fldChar w:fldCharType="begin"/>
      </w:r>
      <w:r w:rsidRPr="00A0404D">
        <w:rPr>
          <w:rFonts w:ascii="Calibri" w:eastAsia="Times New Roman" w:hAnsi="Calibri" w:cs="Calibri"/>
          <w:color w:val="000000"/>
          <w:sz w:val="22"/>
          <w:szCs w:val="22"/>
        </w:rPr>
        <w:instrText xml:space="preserve"> INCLUDEPICTURE "https://lh4.googleusercontent.com/2xXBTJmgQ0lIrclwrIY_JG0BfNwU-EWClXf204g5B4B80WiJz5U2x5VvX2MTcM5N-IpVU67Ws1vi0TxZLzerMupCt4dIEYdRJhRbq6E4jIIeR8QaYi-hn3CkJXCJWXFS1v_7RpeZ7AAQr7iaQQ" \* MERGEFORMATINET </w:instrText>
      </w:r>
      <w:r w:rsidRPr="00A0404D">
        <w:rPr>
          <w:rFonts w:ascii="Calibri" w:eastAsia="Times New Roman" w:hAnsi="Calibri" w:cs="Calibri"/>
          <w:color w:val="000000"/>
          <w:sz w:val="22"/>
          <w:szCs w:val="22"/>
        </w:rPr>
        <w:fldChar w:fldCharType="separate"/>
      </w:r>
      <w:r w:rsidRPr="00A0404D">
        <w:rPr>
          <w:rFonts w:ascii="Calibri" w:eastAsia="Times New Roman" w:hAnsi="Calibri" w:cs="Calibri"/>
          <w:noProof/>
          <w:color w:val="000000"/>
          <w:sz w:val="22"/>
          <w:szCs w:val="22"/>
        </w:rPr>
        <w:drawing>
          <wp:inline distT="0" distB="0" distL="0" distR="0" wp14:anchorId="697092BA" wp14:editId="6AAC9703">
            <wp:extent cx="5337175" cy="2364105"/>
            <wp:effectExtent l="0" t="0" r="0" b="0"/>
            <wp:docPr id="86" name="Image 86" descr="https://lh4.googleusercontent.com/2xXBTJmgQ0lIrclwrIY_JG0BfNwU-EWClXf204g5B4B80WiJz5U2x5VvX2MTcM5N-IpVU67Ws1vi0TxZLzerMupCt4dIEYdRJhRbq6E4jIIeR8QaYi-hn3CkJXCJWXFS1v_7RpeZ7AAQr7ia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2xXBTJmgQ0lIrclwrIY_JG0BfNwU-EWClXf204g5B4B80WiJz5U2x5VvX2MTcM5N-IpVU67Ws1vi0TxZLzerMupCt4dIEYdRJhRbq6E4jIIeR8QaYi-hn3CkJXCJWXFS1v_7RpeZ7AAQr7iaQ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7175" cy="2364105"/>
                    </a:xfrm>
                    <a:prstGeom prst="rect">
                      <a:avLst/>
                    </a:prstGeom>
                    <a:noFill/>
                    <a:ln>
                      <a:noFill/>
                    </a:ln>
                  </pic:spPr>
                </pic:pic>
              </a:graphicData>
            </a:graphic>
          </wp:inline>
        </w:drawing>
      </w:r>
      <w:r w:rsidRPr="00A0404D">
        <w:rPr>
          <w:rFonts w:ascii="Calibri" w:eastAsia="Times New Roman" w:hAnsi="Calibri" w:cs="Calibri"/>
          <w:color w:val="000000"/>
          <w:sz w:val="22"/>
          <w:szCs w:val="22"/>
        </w:rPr>
        <w:fldChar w:fldCharType="end"/>
      </w:r>
    </w:p>
    <w:p w14:paraId="14435ABD" w14:textId="77777777" w:rsidR="00A0404D" w:rsidRPr="00A0404D" w:rsidRDefault="00A0404D" w:rsidP="00A0404D">
      <w:pPr>
        <w:spacing w:after="0" w:line="240" w:lineRule="auto"/>
        <w:rPr>
          <w:rFonts w:ascii="Times New Roman" w:eastAsia="Times New Roman" w:hAnsi="Times New Roman" w:cs="Times New Roman"/>
          <w:color w:val="auto"/>
          <w:szCs w:val="24"/>
        </w:rPr>
      </w:pPr>
    </w:p>
    <w:p w14:paraId="76FCBC41" w14:textId="77777777" w:rsidR="00A0404D" w:rsidRPr="009122FE" w:rsidRDefault="00A0404D" w:rsidP="009122FE">
      <w:pPr>
        <w:pStyle w:val="Titre4"/>
      </w:pPr>
      <w:r w:rsidRPr="009122FE">
        <w:t>Charte graphique</w:t>
      </w:r>
    </w:p>
    <w:p w14:paraId="58CF0146" w14:textId="77777777" w:rsidR="00A0404D" w:rsidRPr="00A0404D" w:rsidRDefault="00A0404D" w:rsidP="00A0404D">
      <w:pPr>
        <w:rPr>
          <w:rFonts w:ascii="Times New Roman" w:hAnsi="Times New Roman" w:cs="Times New Roman"/>
          <w:color w:val="auto"/>
          <w:szCs w:val="24"/>
        </w:rPr>
      </w:pPr>
      <w:r w:rsidRPr="00A0404D">
        <w:t>Ci-dessous, vous pouvez retrouver le logo choisi ainsi que les codes couleurs associés.</w:t>
      </w:r>
    </w:p>
    <w:tbl>
      <w:tblPr>
        <w:tblW w:w="5382" w:type="dxa"/>
        <w:tblCellMar>
          <w:top w:w="15" w:type="dxa"/>
          <w:left w:w="15" w:type="dxa"/>
          <w:bottom w:w="15" w:type="dxa"/>
          <w:right w:w="15" w:type="dxa"/>
        </w:tblCellMar>
        <w:tblLook w:val="04A0" w:firstRow="1" w:lastRow="0" w:firstColumn="1" w:lastColumn="0" w:noHBand="0" w:noVBand="1"/>
      </w:tblPr>
      <w:tblGrid>
        <w:gridCol w:w="2362"/>
        <w:gridCol w:w="3020"/>
      </w:tblGrid>
      <w:tr w:rsidR="00A0404D" w:rsidRPr="00A0404D" w14:paraId="2B716776" w14:textId="77777777" w:rsidTr="00146E86">
        <w:trPr>
          <w:trHeight w:val="162"/>
        </w:trPr>
        <w:tc>
          <w:tcPr>
            <w:tcW w:w="2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0B76B" w14:textId="77777777" w:rsidR="00A0404D" w:rsidRPr="00A0404D" w:rsidRDefault="00A0404D" w:rsidP="00A0404D">
            <w:pPr>
              <w:spacing w:after="0" w:line="240" w:lineRule="auto"/>
              <w:rPr>
                <w:rFonts w:ascii="Times New Roman" w:eastAsia="Times New Roman" w:hAnsi="Times New Roman" w:cs="Times New Roman"/>
                <w:color w:val="auto"/>
                <w:szCs w:val="24"/>
              </w:rPr>
            </w:pPr>
            <w:r w:rsidRPr="00A0404D">
              <w:rPr>
                <w:rFonts w:ascii="Calibri" w:eastAsia="Times New Roman" w:hAnsi="Calibri" w:cs="Calibri"/>
                <w:b/>
                <w:bCs/>
                <w:color w:val="000000"/>
                <w:sz w:val="22"/>
                <w:szCs w:val="22"/>
              </w:rPr>
              <w:t>Logo</w:t>
            </w:r>
          </w:p>
        </w:tc>
        <w:tc>
          <w:tcPr>
            <w:tcW w:w="3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9474F" w14:textId="77777777" w:rsidR="00A0404D" w:rsidRPr="00A0404D" w:rsidRDefault="00A0404D" w:rsidP="00A0404D">
            <w:pPr>
              <w:spacing w:after="0" w:line="240" w:lineRule="auto"/>
              <w:rPr>
                <w:rFonts w:ascii="Times New Roman" w:eastAsia="Times New Roman" w:hAnsi="Times New Roman" w:cs="Times New Roman"/>
                <w:color w:val="auto"/>
                <w:szCs w:val="24"/>
              </w:rPr>
            </w:pPr>
            <w:r w:rsidRPr="00A0404D">
              <w:rPr>
                <w:rFonts w:ascii="Calibri" w:eastAsia="Times New Roman" w:hAnsi="Calibri" w:cs="Calibri"/>
                <w:b/>
                <w:bCs/>
                <w:color w:val="000000"/>
                <w:sz w:val="22"/>
                <w:szCs w:val="22"/>
              </w:rPr>
              <w:t>Code couleur hexadécimal</w:t>
            </w:r>
          </w:p>
        </w:tc>
      </w:tr>
      <w:tr w:rsidR="00A0404D" w:rsidRPr="00A0404D" w14:paraId="2EC27EF5" w14:textId="77777777" w:rsidTr="00146E86">
        <w:trPr>
          <w:trHeight w:val="162"/>
        </w:trPr>
        <w:tc>
          <w:tcPr>
            <w:tcW w:w="236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AD177" w14:textId="3EFA5D81" w:rsidR="00A0404D" w:rsidRPr="00A0404D" w:rsidRDefault="00146E86" w:rsidP="00A0404D">
            <w:pPr>
              <w:spacing w:after="0" w:line="240" w:lineRule="auto"/>
              <w:rPr>
                <w:rFonts w:ascii="Times New Roman" w:eastAsia="Times New Roman" w:hAnsi="Times New Roman" w:cs="Times New Roman"/>
                <w:color w:val="auto"/>
                <w:szCs w:val="24"/>
              </w:rPr>
            </w:pPr>
            <w:r w:rsidRPr="00A0404D">
              <w:rPr>
                <w:rFonts w:ascii="Calibri" w:eastAsia="Times New Roman" w:hAnsi="Calibri" w:cs="Calibri"/>
                <w:b/>
                <w:bCs/>
                <w:color w:val="000000"/>
                <w:sz w:val="48"/>
                <w:szCs w:val="48"/>
              </w:rPr>
              <w:fldChar w:fldCharType="begin"/>
            </w:r>
            <w:r w:rsidRPr="00A0404D">
              <w:rPr>
                <w:rFonts w:ascii="Calibri" w:eastAsia="Times New Roman" w:hAnsi="Calibri" w:cs="Calibri"/>
                <w:b/>
                <w:bCs/>
                <w:color w:val="000000"/>
                <w:sz w:val="48"/>
                <w:szCs w:val="48"/>
              </w:rPr>
              <w:instrText xml:space="preserve"> INCLUDEPICTURE "https://lh5.googleusercontent.com/2OvPU6hx-dZpSlcVdHutpUCL6A5JFvBCJf5RnoyLVcRnO_Zl86f9A70bzXSLB1x7ZKVXiNQIz_zzCmTfyAqBSA-Fw8-VtlOjlAaOO-qfbWgZjlk6V1HYwbkWF-uKaxGMAlAqCgxVsWQRNa5ULg" \* MERGEFORMATINET </w:instrText>
            </w:r>
            <w:r w:rsidRPr="00A0404D">
              <w:rPr>
                <w:rFonts w:ascii="Calibri" w:eastAsia="Times New Roman" w:hAnsi="Calibri" w:cs="Calibri"/>
                <w:b/>
                <w:bCs/>
                <w:color w:val="000000"/>
                <w:sz w:val="48"/>
                <w:szCs w:val="48"/>
              </w:rPr>
              <w:fldChar w:fldCharType="separate"/>
            </w:r>
            <w:r w:rsidRPr="00A0404D">
              <w:rPr>
                <w:rFonts w:ascii="Calibri" w:eastAsia="Times New Roman" w:hAnsi="Calibri" w:cs="Calibri"/>
                <w:b/>
                <w:bCs/>
                <w:noProof/>
                <w:color w:val="000000"/>
                <w:sz w:val="48"/>
                <w:szCs w:val="48"/>
              </w:rPr>
              <w:drawing>
                <wp:inline distT="0" distB="0" distL="0" distR="0" wp14:anchorId="25E1FBAD" wp14:editId="6980DF35">
                  <wp:extent cx="1363081" cy="1363081"/>
                  <wp:effectExtent l="0" t="0" r="0" b="0"/>
                  <wp:docPr id="83" name="Image 83" descr="C:\Users\ASUSRL\Downloads\myd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RL\Downloads\mydom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67233" cy="1367233"/>
                          </a:xfrm>
                          <a:prstGeom prst="rect">
                            <a:avLst/>
                          </a:prstGeom>
                          <a:noFill/>
                          <a:ln>
                            <a:noFill/>
                          </a:ln>
                        </pic:spPr>
                      </pic:pic>
                    </a:graphicData>
                  </a:graphic>
                </wp:inline>
              </w:drawing>
            </w:r>
            <w:r w:rsidRPr="00A0404D">
              <w:rPr>
                <w:rFonts w:ascii="Calibri" w:eastAsia="Times New Roman" w:hAnsi="Calibri" w:cs="Calibri"/>
                <w:b/>
                <w:bCs/>
                <w:color w:val="000000"/>
                <w:sz w:val="48"/>
                <w:szCs w:val="48"/>
              </w:rPr>
              <w:fldChar w:fldCharType="end"/>
            </w:r>
          </w:p>
        </w:tc>
        <w:tc>
          <w:tcPr>
            <w:tcW w:w="3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29388" w14:textId="77777777" w:rsidR="00A0404D" w:rsidRPr="00A0404D" w:rsidRDefault="00A0404D" w:rsidP="00A0404D">
            <w:pPr>
              <w:spacing w:after="0" w:line="240" w:lineRule="auto"/>
              <w:rPr>
                <w:rFonts w:ascii="Times New Roman" w:eastAsia="Times New Roman" w:hAnsi="Times New Roman" w:cs="Times New Roman"/>
                <w:color w:val="auto"/>
                <w:szCs w:val="24"/>
              </w:rPr>
            </w:pPr>
            <w:r w:rsidRPr="00A0404D">
              <w:rPr>
                <w:rFonts w:ascii="Calibri" w:eastAsia="Times New Roman" w:hAnsi="Calibri" w:cs="Calibri"/>
                <w:b/>
                <w:bCs/>
                <w:color w:val="000000"/>
                <w:sz w:val="22"/>
                <w:szCs w:val="22"/>
              </w:rPr>
              <w:t xml:space="preserve">Arrière-plan </w:t>
            </w:r>
            <w:r w:rsidRPr="00A0404D">
              <w:rPr>
                <w:rFonts w:ascii="Calibri" w:eastAsia="Times New Roman" w:hAnsi="Calibri" w:cs="Calibri"/>
                <w:color w:val="000000"/>
                <w:sz w:val="22"/>
                <w:szCs w:val="22"/>
              </w:rPr>
              <w:t xml:space="preserve">: </w:t>
            </w:r>
            <w:r w:rsidRPr="00A0404D">
              <w:rPr>
                <w:rFonts w:ascii="Calibri" w:eastAsia="Times New Roman" w:hAnsi="Calibri" w:cs="Calibri"/>
                <w:color w:val="FFFFFF"/>
                <w:sz w:val="22"/>
                <w:szCs w:val="22"/>
              </w:rPr>
              <w:t> </w:t>
            </w:r>
            <w:r w:rsidRPr="00A0404D">
              <w:rPr>
                <w:rFonts w:ascii="Calibri" w:eastAsia="Times New Roman" w:hAnsi="Calibri" w:cs="Calibri"/>
                <w:color w:val="000000"/>
                <w:sz w:val="22"/>
                <w:szCs w:val="22"/>
              </w:rPr>
              <w:t>#14201C</w:t>
            </w:r>
          </w:p>
        </w:tc>
      </w:tr>
      <w:tr w:rsidR="00A0404D" w:rsidRPr="00A0404D" w14:paraId="6B410F7A" w14:textId="77777777" w:rsidTr="00146E86">
        <w:trPr>
          <w:trHeight w:val="189"/>
        </w:trPr>
        <w:tc>
          <w:tcPr>
            <w:tcW w:w="2362" w:type="dxa"/>
            <w:vMerge/>
            <w:tcBorders>
              <w:top w:val="single" w:sz="4" w:space="0" w:color="000000"/>
              <w:left w:val="single" w:sz="4" w:space="0" w:color="000000"/>
              <w:bottom w:val="single" w:sz="4" w:space="0" w:color="000000"/>
              <w:right w:val="single" w:sz="4" w:space="0" w:color="000000"/>
            </w:tcBorders>
            <w:vAlign w:val="center"/>
            <w:hideMark/>
          </w:tcPr>
          <w:p w14:paraId="768D3978" w14:textId="77777777" w:rsidR="00A0404D" w:rsidRPr="00A0404D" w:rsidRDefault="00A0404D" w:rsidP="00A0404D">
            <w:pPr>
              <w:spacing w:after="0" w:line="240" w:lineRule="auto"/>
              <w:rPr>
                <w:rFonts w:ascii="Times New Roman" w:eastAsia="Times New Roman" w:hAnsi="Times New Roman" w:cs="Times New Roman"/>
                <w:color w:val="auto"/>
                <w:szCs w:val="24"/>
              </w:rPr>
            </w:pPr>
          </w:p>
        </w:tc>
        <w:tc>
          <w:tcPr>
            <w:tcW w:w="3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2A0D7" w14:textId="77777777" w:rsidR="00A0404D" w:rsidRPr="00A0404D" w:rsidRDefault="00A0404D" w:rsidP="00A0404D">
            <w:pPr>
              <w:spacing w:after="0" w:line="240" w:lineRule="auto"/>
              <w:rPr>
                <w:rFonts w:ascii="Times New Roman" w:eastAsia="Times New Roman" w:hAnsi="Times New Roman" w:cs="Times New Roman"/>
                <w:color w:val="auto"/>
                <w:szCs w:val="24"/>
              </w:rPr>
            </w:pPr>
            <w:r w:rsidRPr="00A0404D">
              <w:rPr>
                <w:rFonts w:ascii="Calibri" w:eastAsia="Times New Roman" w:hAnsi="Calibri" w:cs="Calibri"/>
                <w:b/>
                <w:bCs/>
                <w:color w:val="000000"/>
                <w:sz w:val="22"/>
                <w:szCs w:val="22"/>
              </w:rPr>
              <w:t>Logo</w:t>
            </w:r>
            <w:r w:rsidRPr="00A0404D">
              <w:rPr>
                <w:rFonts w:ascii="Calibri" w:eastAsia="Times New Roman" w:hAnsi="Calibri" w:cs="Calibri"/>
                <w:color w:val="000000"/>
                <w:sz w:val="22"/>
                <w:szCs w:val="22"/>
              </w:rPr>
              <w:t xml:space="preserve"> : #DEEC01</w:t>
            </w:r>
          </w:p>
        </w:tc>
      </w:tr>
      <w:tr w:rsidR="00A0404D" w:rsidRPr="00A0404D" w14:paraId="72D3E7CB" w14:textId="77777777" w:rsidTr="00146E86">
        <w:trPr>
          <w:trHeight w:val="1447"/>
        </w:trPr>
        <w:tc>
          <w:tcPr>
            <w:tcW w:w="2362" w:type="dxa"/>
            <w:vMerge/>
            <w:tcBorders>
              <w:top w:val="single" w:sz="4" w:space="0" w:color="000000"/>
              <w:left w:val="single" w:sz="4" w:space="0" w:color="000000"/>
              <w:bottom w:val="single" w:sz="4" w:space="0" w:color="000000"/>
              <w:right w:val="single" w:sz="4" w:space="0" w:color="000000"/>
            </w:tcBorders>
            <w:vAlign w:val="center"/>
            <w:hideMark/>
          </w:tcPr>
          <w:p w14:paraId="39FB9E14" w14:textId="77777777" w:rsidR="00A0404D" w:rsidRPr="00A0404D" w:rsidRDefault="00A0404D" w:rsidP="00A0404D">
            <w:pPr>
              <w:spacing w:after="0" w:line="240" w:lineRule="auto"/>
              <w:rPr>
                <w:rFonts w:ascii="Times New Roman" w:eastAsia="Times New Roman" w:hAnsi="Times New Roman" w:cs="Times New Roman"/>
                <w:color w:val="auto"/>
                <w:szCs w:val="24"/>
              </w:rPr>
            </w:pPr>
          </w:p>
        </w:tc>
        <w:tc>
          <w:tcPr>
            <w:tcW w:w="3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C2855" w14:textId="3B77C139" w:rsidR="00A0404D" w:rsidRPr="00A0404D" w:rsidRDefault="00A0404D" w:rsidP="00A0404D">
            <w:pPr>
              <w:spacing w:after="0" w:line="240" w:lineRule="auto"/>
              <w:rPr>
                <w:rFonts w:ascii="Times New Roman" w:eastAsia="Times New Roman" w:hAnsi="Times New Roman" w:cs="Times New Roman"/>
                <w:color w:val="auto"/>
                <w:szCs w:val="24"/>
              </w:rPr>
            </w:pPr>
            <w:r w:rsidRPr="00A0404D">
              <w:rPr>
                <w:rFonts w:ascii="Calibri" w:eastAsia="Times New Roman" w:hAnsi="Calibri" w:cs="Calibri"/>
                <w:b/>
                <w:bCs/>
                <w:color w:val="000000"/>
                <w:sz w:val="22"/>
                <w:szCs w:val="22"/>
              </w:rPr>
              <w:t xml:space="preserve">Texte : </w:t>
            </w:r>
            <w:r w:rsidRPr="00A0404D">
              <w:rPr>
                <w:rFonts w:ascii="Calibri" w:eastAsia="Times New Roman" w:hAnsi="Calibri" w:cs="Calibri"/>
                <w:color w:val="000000"/>
                <w:sz w:val="22"/>
                <w:szCs w:val="22"/>
              </w:rPr>
              <w:t>#FFFFFF</w:t>
            </w:r>
          </w:p>
        </w:tc>
      </w:tr>
    </w:tbl>
    <w:p w14:paraId="46704950" w14:textId="77777777" w:rsidR="00A0404D" w:rsidRPr="00A0404D" w:rsidRDefault="00A0404D" w:rsidP="00A0404D">
      <w:pPr>
        <w:spacing w:after="0" w:line="240" w:lineRule="auto"/>
        <w:rPr>
          <w:rFonts w:ascii="Times New Roman" w:eastAsia="Times New Roman" w:hAnsi="Times New Roman" w:cs="Times New Roman"/>
          <w:color w:val="auto"/>
          <w:szCs w:val="24"/>
        </w:rPr>
      </w:pPr>
    </w:p>
    <w:p w14:paraId="4C7AD070" w14:textId="4A2F63E6" w:rsidR="00A0404D" w:rsidRPr="00A0404D" w:rsidRDefault="00A0404D" w:rsidP="00E73DD7">
      <w:pPr>
        <w:rPr>
          <w:rFonts w:ascii="Times New Roman" w:hAnsi="Times New Roman" w:cs="Times New Roman"/>
          <w:color w:val="auto"/>
          <w:szCs w:val="24"/>
        </w:rPr>
      </w:pPr>
      <w:r w:rsidRPr="00A0404D">
        <w:t>Nous avons choisi ces couleurs car dans l’ère du temps. Le logo MYDOMS étant une maison car l’objectif de l’application est de proposer un service domotique pour domicile de particulier. Le symbole du WIFI se retrouve également sur notre logo pour montrer la connectivité et le côté IT de l’application.</w:t>
      </w:r>
    </w:p>
    <w:p w14:paraId="3C037300" w14:textId="1679DACD" w:rsidR="003F3DBD" w:rsidRDefault="003F3DBD" w:rsidP="00076185">
      <w:pPr>
        <w:jc w:val="both"/>
      </w:pPr>
    </w:p>
    <w:p w14:paraId="11A39DAA" w14:textId="2C4864E8" w:rsidR="004A2401" w:rsidRDefault="00637703" w:rsidP="00E73DD7">
      <w:pPr>
        <w:pStyle w:val="Titre"/>
        <w:numPr>
          <w:ilvl w:val="0"/>
          <w:numId w:val="18"/>
        </w:numPr>
      </w:pPr>
      <w:r>
        <w:t>Conclusion</w:t>
      </w:r>
    </w:p>
    <w:p w14:paraId="520C723E" w14:textId="778ED7AA" w:rsidR="00892A35" w:rsidRDefault="00892A35" w:rsidP="002C5793">
      <w:pPr>
        <w:jc w:val="both"/>
      </w:pPr>
      <w:r>
        <w:t>L’objectif de notre projet est de répondre au mieux à votre appel d’offre en vous proposant des solutions nouvelles avant de passer à la réalisation de nos missions. Pour cela notre équipe a travaillé sur diverse activités présentés</w:t>
      </w:r>
      <w:r w:rsidR="003433CC">
        <w:t> :</w:t>
      </w:r>
    </w:p>
    <w:p w14:paraId="65BAF3F7" w14:textId="1D5C4C29" w:rsidR="00892A35" w:rsidRDefault="00892A35" w:rsidP="002C5793">
      <w:pPr>
        <w:jc w:val="both"/>
      </w:pPr>
      <w:r>
        <w:t>Les UML qui permettent de situer simplement le fonctionnement de notre système ainsi que de</w:t>
      </w:r>
      <w:r w:rsidR="003433CC">
        <w:t xml:space="preserve"> </w:t>
      </w:r>
      <w:r>
        <w:t>visualiser rapidement l’ensemble des activités de cette application.</w:t>
      </w:r>
    </w:p>
    <w:p w14:paraId="605DAA96" w14:textId="68C3AAAA" w:rsidR="00892A35" w:rsidRDefault="00892A35" w:rsidP="002C5793">
      <w:pPr>
        <w:jc w:val="both"/>
      </w:pPr>
      <w:r>
        <w:lastRenderedPageBreak/>
        <w:t>Le schéma navigationnel qui permet de comprendre le fonctionnement et l’organisation de</w:t>
      </w:r>
      <w:r w:rsidR="003433CC">
        <w:t xml:space="preserve"> l</w:t>
      </w:r>
      <w:r>
        <w:t>’application en détaillant les différentes parties de cette dernière comme l’information du compte,</w:t>
      </w:r>
      <w:r w:rsidR="003433CC">
        <w:t xml:space="preserve"> </w:t>
      </w:r>
      <w:r>
        <w:t>la gestion d’abonnement, le suivi consommation, les aides et contrats.</w:t>
      </w:r>
    </w:p>
    <w:p w14:paraId="6926F74C" w14:textId="56B6C5D6" w:rsidR="004A2401" w:rsidRPr="00F7139B" w:rsidRDefault="00892A35" w:rsidP="002C5793">
      <w:pPr>
        <w:jc w:val="both"/>
      </w:pPr>
      <w:r>
        <w:t xml:space="preserve">Et finalement tout cela nous </w:t>
      </w:r>
      <w:r w:rsidR="003433CC">
        <w:t>a</w:t>
      </w:r>
      <w:r>
        <w:t xml:space="preserve"> amen</w:t>
      </w:r>
      <w:r w:rsidR="003433CC">
        <w:t>é</w:t>
      </w:r>
      <w:r>
        <w:t xml:space="preserve"> à la présentation visuelle de cette application avec toutes </w:t>
      </w:r>
      <w:r w:rsidR="002C5793">
        <w:t>ses spécificités ergonomiques</w:t>
      </w:r>
      <w:r>
        <w:t xml:space="preserve"> réfléchi</w:t>
      </w:r>
      <w:r w:rsidR="002C5793">
        <w:t>e</w:t>
      </w:r>
      <w:r>
        <w:t>s, notamment avec la présentation du logo de l’application et la</w:t>
      </w:r>
      <w:r w:rsidR="003433CC">
        <w:t xml:space="preserve"> </w:t>
      </w:r>
      <w:r>
        <w:t>modélisation de celle-ci.</w:t>
      </w:r>
    </w:p>
    <w:sectPr w:rsidR="004A2401" w:rsidRPr="00F7139B">
      <w:headerReference w:type="default" r:id="rId39"/>
      <w:footerReference w:type="default" r:id="rId40"/>
      <w:pgSz w:w="11907" w:h="16839"/>
      <w:pgMar w:top="1440" w:right="1751" w:bottom="1440" w:left="1751"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7C769" w14:textId="77777777" w:rsidR="000E5DE8" w:rsidRDefault="000E5DE8">
      <w:pPr>
        <w:spacing w:after="0" w:line="240" w:lineRule="auto"/>
      </w:pPr>
      <w:r>
        <w:separator/>
      </w:r>
    </w:p>
  </w:endnote>
  <w:endnote w:type="continuationSeparator" w:id="0">
    <w:p w14:paraId="7C70CBD5" w14:textId="77777777" w:rsidR="000E5DE8" w:rsidRDefault="000E5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DAFEB" w14:textId="77777777" w:rsidR="00E9118A" w:rsidRDefault="00E9118A">
    <w:pPr>
      <w:pStyle w:val="Pieddepage"/>
    </w:pPr>
    <w:r>
      <w:ptab w:relativeTo="margin" w:alignment="right" w:leader="none"/>
    </w:r>
    <w:r>
      <w:fldChar w:fldCharType="begin"/>
    </w:r>
    <w:r>
      <w:instrText>PAGE</w:instrText>
    </w:r>
    <w:r>
      <w:fldChar w:fldCharType="separate"/>
    </w:r>
    <w:r>
      <w:t>1</w:t>
    </w:r>
    <w:r>
      <w:fldChar w:fldCharType="end"/>
    </w:r>
    <w:r>
      <w:t xml:space="preserve"> </w:t>
    </w:r>
    <w:r>
      <w:rPr>
        <w:noProof/>
      </w:rPr>
      <mc:AlternateContent>
        <mc:Choice Requires="wps">
          <w:drawing>
            <wp:inline distT="0" distB="0" distL="0" distR="0" wp14:anchorId="48C82962" wp14:editId="41E8740F">
              <wp:extent cx="91440" cy="91440"/>
              <wp:effectExtent l="12700" t="12700" r="22860" b="22860"/>
              <wp:docPr id="7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solidFill>
                        <a:srgbClr val="92D050"/>
                      </a:solidFill>
                      <a:ln w="38100" cmpd="dbl">
                        <a:solidFill>
                          <a:srgbClr val="92D050"/>
                        </a:solidFill>
                        <a:round/>
                        <a:headEnd/>
                        <a:tailEnd/>
                      </a:ln>
                      <a:effectLst/>
                      <a:extLst/>
                    </wps:spPr>
                    <wps:bodyPr rot="0" vert="horz" wrap="square" lIns="91440" tIns="45720" rIns="91440" bIns="45720" anchor="t" anchorCtr="0" upright="1">
                      <a:noAutofit/>
                    </wps:bodyPr>
                  </wps:wsp>
                </a:graphicData>
              </a:graphic>
            </wp:inline>
          </w:drawing>
        </mc:Choice>
        <mc:Fallback>
          <w:pict>
            <v:oval w14:anchorId="765CD710"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" fillcolor="#92d050" strokecolor="#92d050" strokeweight="3pt">
              <v:stroke linestyle="thinThin"/>
              <w10:anchorlock/>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344AF5" w14:textId="77777777" w:rsidR="000E5DE8" w:rsidRDefault="000E5DE8">
      <w:pPr>
        <w:spacing w:after="0" w:line="240" w:lineRule="auto"/>
      </w:pPr>
      <w:r>
        <w:separator/>
      </w:r>
    </w:p>
  </w:footnote>
  <w:footnote w:type="continuationSeparator" w:id="0">
    <w:p w14:paraId="45163071" w14:textId="77777777" w:rsidR="000E5DE8" w:rsidRDefault="000E5D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306DF" w14:textId="6982C1A5" w:rsidR="00E9118A" w:rsidRPr="006779C6" w:rsidRDefault="00E9118A" w:rsidP="00E9118A">
    <w:pPr>
      <w:pStyle w:val="Sansinterligne"/>
      <w:spacing w:after="240" w:line="264" w:lineRule="auto"/>
      <w:rPr>
        <w:i/>
        <w:color w:val="0070C0"/>
        <w:spacing w:val="20"/>
        <w:sz w:val="20"/>
        <w:lang w:val="fr-FR"/>
      </w:rPr>
    </w:pPr>
    <w:r>
      <w:rPr>
        <w:i/>
        <w:noProof/>
        <w:color w:val="0070C0"/>
        <w:spacing w:val="20"/>
        <w:sz w:val="20"/>
        <w:lang w:val="fr-FR"/>
      </w:rPr>
      <w:drawing>
        <wp:anchor distT="0" distB="0" distL="114300" distR="114300" simplePos="0" relativeHeight="251658240" behindDoc="0" locked="0" layoutInCell="1" allowOverlap="1" wp14:anchorId="6AAFF652" wp14:editId="2BB88CEA">
          <wp:simplePos x="0" y="0"/>
          <wp:positionH relativeFrom="column">
            <wp:posOffset>-966470</wp:posOffset>
          </wp:positionH>
          <wp:positionV relativeFrom="paragraph">
            <wp:posOffset>-238760</wp:posOffset>
          </wp:positionV>
          <wp:extent cx="887730" cy="662940"/>
          <wp:effectExtent l="0" t="0" r="127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Logo Sysdoms.png"/>
                  <pic:cNvPicPr/>
                </pic:nvPicPr>
                <pic:blipFill>
                  <a:blip r:embed="rId1">
                    <a:extLst>
                      <a:ext uri="{28A0092B-C50C-407E-A947-70E740481C1C}">
                        <a14:useLocalDpi xmlns:a14="http://schemas.microsoft.com/office/drawing/2010/main" val="0"/>
                      </a:ext>
                    </a:extLst>
                  </a:blip>
                  <a:stretch>
                    <a:fillRect/>
                  </a:stretch>
                </pic:blipFill>
                <pic:spPr>
                  <a:xfrm>
                    <a:off x="0" y="0"/>
                    <a:ext cx="887730" cy="662940"/>
                  </a:xfrm>
                  <a:prstGeom prst="rect">
                    <a:avLst/>
                  </a:prstGeom>
                </pic:spPr>
              </pic:pic>
            </a:graphicData>
          </a:graphic>
          <wp14:sizeRelH relativeFrom="page">
            <wp14:pctWidth>0</wp14:pctWidth>
          </wp14:sizeRelH>
          <wp14:sizeRelV relativeFrom="page">
            <wp14:pctHeight>0</wp14:pctHeight>
          </wp14:sizeRelV>
        </wp:anchor>
      </w:drawing>
    </w:r>
    <w:r>
      <w:rPr>
        <w:i/>
        <w:color w:val="0070C0"/>
        <w:spacing w:val="20"/>
        <w:sz w:val="20"/>
        <w:lang w:val="fr-FR"/>
      </w:rPr>
      <w:t>Documentation Technique</w:t>
    </w:r>
    <w:r>
      <w:rPr>
        <w:i/>
        <w:color w:val="0070C0"/>
        <w:spacing w:val="20"/>
        <w:sz w:val="20"/>
        <w:lang w:val="fr-FR"/>
      </w:rPr>
      <w:tab/>
    </w:r>
    <w:r>
      <w:rPr>
        <w:i/>
        <w:color w:val="0070C0"/>
        <w:spacing w:val="20"/>
        <w:sz w:val="20"/>
        <w:lang w:val="fr-FR"/>
      </w:rPr>
      <w:tab/>
    </w:r>
    <w:r>
      <w:rPr>
        <w:i/>
        <w:color w:val="0070C0"/>
        <w:spacing w:val="20"/>
        <w:sz w:val="20"/>
        <w:lang w:val="fr-FR"/>
      </w:rPr>
      <w:tab/>
    </w:r>
    <w:r>
      <w:rPr>
        <w:i/>
        <w:color w:val="0070C0"/>
        <w:spacing w:val="20"/>
        <w:sz w:val="20"/>
        <w:lang w:val="fr-FR"/>
      </w:rPr>
      <w:tab/>
    </w:r>
    <w:r>
      <w:rPr>
        <w:i/>
        <w:color w:val="0070C0"/>
        <w:spacing w:val="20"/>
        <w:sz w:val="20"/>
        <w:lang w:val="fr-FR"/>
      </w:rPr>
      <w:tab/>
      <w:t>26</w:t>
    </w:r>
    <w:r w:rsidRPr="006779C6">
      <w:rPr>
        <w:i/>
        <w:color w:val="0070C0"/>
        <w:spacing w:val="20"/>
        <w:sz w:val="20"/>
        <w:lang w:val="fr-FR"/>
      </w:rPr>
      <w:t>/1</w:t>
    </w:r>
    <w:r>
      <w:rPr>
        <w:i/>
        <w:color w:val="0070C0"/>
        <w:spacing w:val="20"/>
        <w:sz w:val="20"/>
        <w:lang w:val="fr-FR"/>
      </w:rPr>
      <w:t>1</w:t>
    </w:r>
    <w:r w:rsidRPr="006779C6">
      <w:rPr>
        <w:i/>
        <w:color w:val="0070C0"/>
        <w:spacing w:val="20"/>
        <w:sz w:val="20"/>
        <w:lang w:val="fr-FR"/>
      </w:rPr>
      <w:t>/18</w:t>
    </w:r>
  </w:p>
  <w:p w14:paraId="1C55FBE2" w14:textId="3CF2D2F0" w:rsidR="00E9118A" w:rsidRDefault="00E9118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7732"/>
    <w:multiLevelType w:val="multilevel"/>
    <w:tmpl w:val="2C2AA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9568FD"/>
    <w:multiLevelType w:val="hybridMultilevel"/>
    <w:tmpl w:val="BE8EDFD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93B4533"/>
    <w:multiLevelType w:val="hybridMultilevel"/>
    <w:tmpl w:val="AAEA6798"/>
    <w:lvl w:ilvl="0" w:tplc="71FA0C6A">
      <w:start w:val="1"/>
      <w:numFmt w:val="decimal"/>
      <w:lvlText w:val="%1."/>
      <w:lvlJc w:val="left"/>
      <w:pPr>
        <w:ind w:left="1080" w:hanging="360"/>
      </w:pPr>
      <w:rPr>
        <w:rFonts w:eastAsiaTheme="minorHAnsi"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4" w15:restartNumberingAfterBreak="0">
    <w:nsid w:val="11383A1B"/>
    <w:multiLevelType w:val="hybridMultilevel"/>
    <w:tmpl w:val="A3208F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5B37A0"/>
    <w:multiLevelType w:val="hybridMultilevel"/>
    <w:tmpl w:val="A37E9CBE"/>
    <w:lvl w:ilvl="0" w:tplc="415256C2">
      <w:numFmt w:val="bullet"/>
      <w:lvlText w:val="-"/>
      <w:lvlJc w:val="left"/>
      <w:pPr>
        <w:ind w:left="720" w:hanging="360"/>
      </w:pPr>
      <w:rPr>
        <w:rFonts w:ascii="Century Schoolbook" w:eastAsiaTheme="minorHAnsi" w:hAnsi="Century Schoolbook"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DB5C38"/>
    <w:multiLevelType w:val="multilevel"/>
    <w:tmpl w:val="2354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1470E"/>
    <w:multiLevelType w:val="hybridMultilevel"/>
    <w:tmpl w:val="59D6D4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E115C9"/>
    <w:multiLevelType w:val="multilevel"/>
    <w:tmpl w:val="CBD689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10" w15:restartNumberingAfterBreak="0">
    <w:nsid w:val="1CBC18D1"/>
    <w:multiLevelType w:val="multilevel"/>
    <w:tmpl w:val="8610B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2B64FC"/>
    <w:multiLevelType w:val="multilevel"/>
    <w:tmpl w:val="CB840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AE5D72"/>
    <w:multiLevelType w:val="hybridMultilevel"/>
    <w:tmpl w:val="695420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F66B87"/>
    <w:multiLevelType w:val="multilevel"/>
    <w:tmpl w:val="CF0A2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085929"/>
    <w:multiLevelType w:val="hybridMultilevel"/>
    <w:tmpl w:val="6CB8413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2DBB20F2"/>
    <w:multiLevelType w:val="multilevel"/>
    <w:tmpl w:val="26AE4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541E7B"/>
    <w:multiLevelType w:val="multilevel"/>
    <w:tmpl w:val="4ADC3C8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335E69CD"/>
    <w:multiLevelType w:val="hybridMultilevel"/>
    <w:tmpl w:val="4CD6FF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5763938"/>
    <w:multiLevelType w:val="hybridMultilevel"/>
    <w:tmpl w:val="A5589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6551FBD"/>
    <w:multiLevelType w:val="multilevel"/>
    <w:tmpl w:val="7D7EA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83046B8"/>
    <w:multiLevelType w:val="hybridMultilevel"/>
    <w:tmpl w:val="70667082"/>
    <w:lvl w:ilvl="0" w:tplc="062414BA">
      <w:start w:val="1"/>
      <w:numFmt w:val="upperRoman"/>
      <w:lvlText w:val="%1."/>
      <w:lvlJc w:val="left"/>
      <w:pPr>
        <w:ind w:left="1080" w:hanging="720"/>
      </w:pPr>
      <w:rPr>
        <w:rFonts w:eastAsiaTheme="min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B15DE7"/>
    <w:multiLevelType w:val="multilevel"/>
    <w:tmpl w:val="6DACE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82363B"/>
    <w:multiLevelType w:val="hybridMultilevel"/>
    <w:tmpl w:val="E4D439E6"/>
    <w:lvl w:ilvl="0" w:tplc="13CA914E">
      <w:start w:val="1"/>
      <w:numFmt w:val="upperRoman"/>
      <w:lvlText w:val="%1."/>
      <w:lvlJc w:val="left"/>
      <w:pPr>
        <w:ind w:left="1440" w:hanging="1080"/>
      </w:pPr>
      <w:rPr>
        <w:rFonts w:asciiTheme="minorHAnsi" w:eastAsiaTheme="minorEastAsia" w:hAnsiTheme="min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2BF5D5B"/>
    <w:multiLevelType w:val="multilevel"/>
    <w:tmpl w:val="468A6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63A5A0C"/>
    <w:multiLevelType w:val="hybridMultilevel"/>
    <w:tmpl w:val="92264D20"/>
    <w:lvl w:ilvl="0" w:tplc="3B86D10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80831E0"/>
    <w:multiLevelType w:val="hybridMultilevel"/>
    <w:tmpl w:val="1728D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8335F6"/>
    <w:multiLevelType w:val="hybridMultilevel"/>
    <w:tmpl w:val="98C41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56A0C"/>
    <w:multiLevelType w:val="hybridMultilevel"/>
    <w:tmpl w:val="63D079A6"/>
    <w:lvl w:ilvl="0" w:tplc="0108D97E">
      <w:start w:val="4"/>
      <w:numFmt w:val="bullet"/>
      <w:lvlText w:val="-"/>
      <w:lvlJc w:val="left"/>
      <w:pPr>
        <w:ind w:left="720" w:hanging="360"/>
      </w:pPr>
      <w:rPr>
        <w:rFonts w:ascii="Century Schoolbook" w:eastAsiaTheme="minorHAnsi" w:hAnsi="Century Schoolbook"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4F91BAA"/>
    <w:multiLevelType w:val="multilevel"/>
    <w:tmpl w:val="1E1A32B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551D023F"/>
    <w:multiLevelType w:val="multilevel"/>
    <w:tmpl w:val="BE787640"/>
    <w:lvl w:ilvl="0">
      <w:numFmt w:val="bullet"/>
      <w:lvlText w:val=""/>
      <w:lvlJc w:val="left"/>
      <w:pPr>
        <w:ind w:left="773" w:hanging="360"/>
      </w:pPr>
      <w:rPr>
        <w:rFonts w:ascii="Symbol" w:hAnsi="Symbol"/>
      </w:rPr>
    </w:lvl>
    <w:lvl w:ilvl="1">
      <w:numFmt w:val="bullet"/>
      <w:lvlText w:val="o"/>
      <w:lvlJc w:val="left"/>
      <w:pPr>
        <w:ind w:left="1493" w:hanging="360"/>
      </w:pPr>
      <w:rPr>
        <w:rFonts w:ascii="Courier New" w:hAnsi="Courier New" w:cs="Courier New"/>
      </w:rPr>
    </w:lvl>
    <w:lvl w:ilvl="2">
      <w:numFmt w:val="bullet"/>
      <w:lvlText w:val=""/>
      <w:lvlJc w:val="left"/>
      <w:pPr>
        <w:ind w:left="2213" w:hanging="360"/>
      </w:pPr>
      <w:rPr>
        <w:rFonts w:ascii="Wingdings" w:hAnsi="Wingdings"/>
      </w:rPr>
    </w:lvl>
    <w:lvl w:ilvl="3">
      <w:numFmt w:val="bullet"/>
      <w:lvlText w:val=""/>
      <w:lvlJc w:val="left"/>
      <w:pPr>
        <w:ind w:left="2933" w:hanging="360"/>
      </w:pPr>
      <w:rPr>
        <w:rFonts w:ascii="Symbol" w:hAnsi="Symbol"/>
      </w:rPr>
    </w:lvl>
    <w:lvl w:ilvl="4">
      <w:numFmt w:val="bullet"/>
      <w:lvlText w:val="o"/>
      <w:lvlJc w:val="left"/>
      <w:pPr>
        <w:ind w:left="3653" w:hanging="360"/>
      </w:pPr>
      <w:rPr>
        <w:rFonts w:ascii="Courier New" w:hAnsi="Courier New" w:cs="Courier New"/>
      </w:rPr>
    </w:lvl>
    <w:lvl w:ilvl="5">
      <w:numFmt w:val="bullet"/>
      <w:lvlText w:val=""/>
      <w:lvlJc w:val="left"/>
      <w:pPr>
        <w:ind w:left="4373" w:hanging="360"/>
      </w:pPr>
      <w:rPr>
        <w:rFonts w:ascii="Wingdings" w:hAnsi="Wingdings"/>
      </w:rPr>
    </w:lvl>
    <w:lvl w:ilvl="6">
      <w:numFmt w:val="bullet"/>
      <w:lvlText w:val=""/>
      <w:lvlJc w:val="left"/>
      <w:pPr>
        <w:ind w:left="5093" w:hanging="360"/>
      </w:pPr>
      <w:rPr>
        <w:rFonts w:ascii="Symbol" w:hAnsi="Symbol"/>
      </w:rPr>
    </w:lvl>
    <w:lvl w:ilvl="7">
      <w:numFmt w:val="bullet"/>
      <w:lvlText w:val="o"/>
      <w:lvlJc w:val="left"/>
      <w:pPr>
        <w:ind w:left="5813" w:hanging="360"/>
      </w:pPr>
      <w:rPr>
        <w:rFonts w:ascii="Courier New" w:hAnsi="Courier New" w:cs="Courier New"/>
      </w:rPr>
    </w:lvl>
    <w:lvl w:ilvl="8">
      <w:numFmt w:val="bullet"/>
      <w:lvlText w:val=""/>
      <w:lvlJc w:val="left"/>
      <w:pPr>
        <w:ind w:left="6533" w:hanging="360"/>
      </w:pPr>
      <w:rPr>
        <w:rFonts w:ascii="Wingdings" w:hAnsi="Wingdings"/>
      </w:rPr>
    </w:lvl>
  </w:abstractNum>
  <w:abstractNum w:abstractNumId="30" w15:restartNumberingAfterBreak="0">
    <w:nsid w:val="581C7522"/>
    <w:multiLevelType w:val="hybridMultilevel"/>
    <w:tmpl w:val="D686943C"/>
    <w:lvl w:ilvl="0" w:tplc="09C8AC1A">
      <w:start w:val="1"/>
      <w:numFmt w:val="decimal"/>
      <w:lvlText w:val="%1."/>
      <w:lvlJc w:val="left"/>
      <w:pPr>
        <w:ind w:left="720" w:hanging="360"/>
      </w:pPr>
      <w:rPr>
        <w:rFonts w:asciiTheme="majorHAnsi" w:hAnsiTheme="majorHAnsi" w:cstheme="minorBidi"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A7802FF"/>
    <w:multiLevelType w:val="hybridMultilevel"/>
    <w:tmpl w:val="3E826220"/>
    <w:lvl w:ilvl="0" w:tplc="040C0013">
      <w:start w:val="1"/>
      <w:numFmt w:val="upperRoman"/>
      <w:lvlText w:val="%1."/>
      <w:lvlJc w:val="right"/>
      <w:pPr>
        <w:ind w:left="540" w:hanging="18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0556C18"/>
    <w:multiLevelType w:val="hybridMultilevel"/>
    <w:tmpl w:val="D772DB46"/>
    <w:lvl w:ilvl="0" w:tplc="264A3B3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7AF6D9B"/>
    <w:multiLevelType w:val="hybridMultilevel"/>
    <w:tmpl w:val="3E826220"/>
    <w:lvl w:ilvl="0" w:tplc="040C0013">
      <w:start w:val="1"/>
      <w:numFmt w:val="upperRoman"/>
      <w:lvlText w:val="%1."/>
      <w:lvlJc w:val="right"/>
      <w:pPr>
        <w:ind w:left="540" w:hanging="18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CBB7F23"/>
    <w:multiLevelType w:val="hybridMultilevel"/>
    <w:tmpl w:val="B49682C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CD274D8"/>
    <w:multiLevelType w:val="multilevel"/>
    <w:tmpl w:val="AA529E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0926264"/>
    <w:multiLevelType w:val="multilevel"/>
    <w:tmpl w:val="C3009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1DB3199"/>
    <w:multiLevelType w:val="hybridMultilevel"/>
    <w:tmpl w:val="07BC2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2F1586C"/>
    <w:multiLevelType w:val="multilevel"/>
    <w:tmpl w:val="F2E4C70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753C4F8A"/>
    <w:multiLevelType w:val="multilevel"/>
    <w:tmpl w:val="61A8F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CA46AEB"/>
    <w:multiLevelType w:val="hybridMultilevel"/>
    <w:tmpl w:val="166EFE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F814F3E"/>
    <w:multiLevelType w:val="multilevel"/>
    <w:tmpl w:val="716E2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9"/>
  </w:num>
  <w:num w:numId="3">
    <w:abstractNumId w:val="3"/>
  </w:num>
  <w:num w:numId="4">
    <w:abstractNumId w:val="9"/>
  </w:num>
  <w:num w:numId="5">
    <w:abstractNumId w:val="3"/>
  </w:num>
  <w:num w:numId="6">
    <w:abstractNumId w:val="9"/>
  </w:num>
  <w:num w:numId="7">
    <w:abstractNumId w:val="16"/>
  </w:num>
  <w:num w:numId="8">
    <w:abstractNumId w:val="20"/>
  </w:num>
  <w:num w:numId="9">
    <w:abstractNumId w:val="24"/>
  </w:num>
  <w:num w:numId="10">
    <w:abstractNumId w:val="2"/>
  </w:num>
  <w:num w:numId="11">
    <w:abstractNumId w:val="31"/>
  </w:num>
  <w:num w:numId="12">
    <w:abstractNumId w:val="4"/>
  </w:num>
  <w:num w:numId="13">
    <w:abstractNumId w:val="34"/>
  </w:num>
  <w:num w:numId="14">
    <w:abstractNumId w:val="40"/>
  </w:num>
  <w:num w:numId="15">
    <w:abstractNumId w:val="17"/>
  </w:num>
  <w:num w:numId="16">
    <w:abstractNumId w:val="7"/>
  </w:num>
  <w:num w:numId="17">
    <w:abstractNumId w:val="30"/>
  </w:num>
  <w:num w:numId="18">
    <w:abstractNumId w:val="22"/>
  </w:num>
  <w:num w:numId="19">
    <w:abstractNumId w:val="12"/>
  </w:num>
  <w:num w:numId="20">
    <w:abstractNumId w:val="10"/>
  </w:num>
  <w:num w:numId="21">
    <w:abstractNumId w:val="41"/>
  </w:num>
  <w:num w:numId="22">
    <w:abstractNumId w:val="36"/>
  </w:num>
  <w:num w:numId="23">
    <w:abstractNumId w:val="13"/>
  </w:num>
  <w:num w:numId="24">
    <w:abstractNumId w:val="11"/>
  </w:num>
  <w:num w:numId="25">
    <w:abstractNumId w:val="23"/>
  </w:num>
  <w:num w:numId="26">
    <w:abstractNumId w:val="8"/>
  </w:num>
  <w:num w:numId="27">
    <w:abstractNumId w:val="0"/>
  </w:num>
  <w:num w:numId="28">
    <w:abstractNumId w:val="39"/>
  </w:num>
  <w:num w:numId="29">
    <w:abstractNumId w:val="32"/>
  </w:num>
  <w:num w:numId="30">
    <w:abstractNumId w:val="26"/>
  </w:num>
  <w:num w:numId="31">
    <w:abstractNumId w:val="38"/>
  </w:num>
  <w:num w:numId="32">
    <w:abstractNumId w:val="28"/>
  </w:num>
  <w:num w:numId="33">
    <w:abstractNumId w:val="1"/>
  </w:num>
  <w:num w:numId="34">
    <w:abstractNumId w:val="33"/>
  </w:num>
  <w:num w:numId="35">
    <w:abstractNumId w:val="18"/>
  </w:num>
  <w:num w:numId="36">
    <w:abstractNumId w:val="15"/>
  </w:num>
  <w:num w:numId="37">
    <w:abstractNumId w:val="21"/>
  </w:num>
  <w:num w:numId="38">
    <w:abstractNumId w:val="14"/>
  </w:num>
  <w:num w:numId="39">
    <w:abstractNumId w:val="37"/>
  </w:num>
  <w:num w:numId="40">
    <w:abstractNumId w:val="29"/>
  </w:num>
  <w:num w:numId="41">
    <w:abstractNumId w:val="25"/>
  </w:num>
  <w:num w:numId="42">
    <w:abstractNumId w:val="19"/>
  </w:num>
  <w:num w:numId="43">
    <w:abstractNumId w:val="35"/>
  </w:num>
  <w:num w:numId="44">
    <w:abstractNumId w:val="6"/>
  </w:num>
  <w:num w:numId="45">
    <w:abstractNumId w:val="5"/>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8A2"/>
    <w:rsid w:val="00014EA3"/>
    <w:rsid w:val="00043966"/>
    <w:rsid w:val="00076185"/>
    <w:rsid w:val="0008668C"/>
    <w:rsid w:val="000B6DE8"/>
    <w:rsid w:val="000C5265"/>
    <w:rsid w:val="000D2063"/>
    <w:rsid w:val="000D4477"/>
    <w:rsid w:val="000E5DE8"/>
    <w:rsid w:val="000F1674"/>
    <w:rsid w:val="00146E86"/>
    <w:rsid w:val="001507A1"/>
    <w:rsid w:val="001566B2"/>
    <w:rsid w:val="0015713D"/>
    <w:rsid w:val="00163BDE"/>
    <w:rsid w:val="001B376B"/>
    <w:rsid w:val="001B6D54"/>
    <w:rsid w:val="001D0505"/>
    <w:rsid w:val="00212E76"/>
    <w:rsid w:val="00216CC3"/>
    <w:rsid w:val="00235146"/>
    <w:rsid w:val="0025535D"/>
    <w:rsid w:val="00277ACC"/>
    <w:rsid w:val="00291E98"/>
    <w:rsid w:val="002A1E84"/>
    <w:rsid w:val="002B005A"/>
    <w:rsid w:val="002B27DA"/>
    <w:rsid w:val="002C5793"/>
    <w:rsid w:val="002E09F1"/>
    <w:rsid w:val="002F14A9"/>
    <w:rsid w:val="003322F1"/>
    <w:rsid w:val="003433CC"/>
    <w:rsid w:val="003C773A"/>
    <w:rsid w:val="003F3DBD"/>
    <w:rsid w:val="00402DCF"/>
    <w:rsid w:val="004056B0"/>
    <w:rsid w:val="00413D60"/>
    <w:rsid w:val="004168E6"/>
    <w:rsid w:val="00420CEB"/>
    <w:rsid w:val="00435BBD"/>
    <w:rsid w:val="00443307"/>
    <w:rsid w:val="00481BC4"/>
    <w:rsid w:val="00491EB6"/>
    <w:rsid w:val="004A084A"/>
    <w:rsid w:val="004A2401"/>
    <w:rsid w:val="004B2293"/>
    <w:rsid w:val="004E5291"/>
    <w:rsid w:val="005008A2"/>
    <w:rsid w:val="005131B1"/>
    <w:rsid w:val="00516499"/>
    <w:rsid w:val="00536942"/>
    <w:rsid w:val="005F1FF1"/>
    <w:rsid w:val="00637703"/>
    <w:rsid w:val="00665EBB"/>
    <w:rsid w:val="006779C6"/>
    <w:rsid w:val="00681B78"/>
    <w:rsid w:val="006B4BFB"/>
    <w:rsid w:val="006B7697"/>
    <w:rsid w:val="006D2E84"/>
    <w:rsid w:val="006D41BE"/>
    <w:rsid w:val="006F70F9"/>
    <w:rsid w:val="00702211"/>
    <w:rsid w:val="00702CAD"/>
    <w:rsid w:val="00741AA8"/>
    <w:rsid w:val="00755577"/>
    <w:rsid w:val="007D0AF0"/>
    <w:rsid w:val="007F5C52"/>
    <w:rsid w:val="007F7752"/>
    <w:rsid w:val="00801D10"/>
    <w:rsid w:val="00812555"/>
    <w:rsid w:val="00815B31"/>
    <w:rsid w:val="00817468"/>
    <w:rsid w:val="00824951"/>
    <w:rsid w:val="008367A3"/>
    <w:rsid w:val="00847A02"/>
    <w:rsid w:val="00876C19"/>
    <w:rsid w:val="008905C2"/>
    <w:rsid w:val="00892A35"/>
    <w:rsid w:val="008E2BCB"/>
    <w:rsid w:val="009122FE"/>
    <w:rsid w:val="009353F2"/>
    <w:rsid w:val="009A0485"/>
    <w:rsid w:val="009B376B"/>
    <w:rsid w:val="009B6008"/>
    <w:rsid w:val="00A0167B"/>
    <w:rsid w:val="00A0404D"/>
    <w:rsid w:val="00A25FF0"/>
    <w:rsid w:val="00A36E84"/>
    <w:rsid w:val="00A52F03"/>
    <w:rsid w:val="00A53B5F"/>
    <w:rsid w:val="00A630B5"/>
    <w:rsid w:val="00A90644"/>
    <w:rsid w:val="00AA0051"/>
    <w:rsid w:val="00AB2FBC"/>
    <w:rsid w:val="00AD0A85"/>
    <w:rsid w:val="00AE3A0E"/>
    <w:rsid w:val="00AF7271"/>
    <w:rsid w:val="00B43C7E"/>
    <w:rsid w:val="00B75297"/>
    <w:rsid w:val="00B76244"/>
    <w:rsid w:val="00B9284E"/>
    <w:rsid w:val="00B94896"/>
    <w:rsid w:val="00B95BCA"/>
    <w:rsid w:val="00BA4A51"/>
    <w:rsid w:val="00BC6070"/>
    <w:rsid w:val="00BC6945"/>
    <w:rsid w:val="00BD4056"/>
    <w:rsid w:val="00BD7C42"/>
    <w:rsid w:val="00BE61B3"/>
    <w:rsid w:val="00C0770C"/>
    <w:rsid w:val="00C20E12"/>
    <w:rsid w:val="00C72FD4"/>
    <w:rsid w:val="00CB6C8E"/>
    <w:rsid w:val="00CC467C"/>
    <w:rsid w:val="00CF56B8"/>
    <w:rsid w:val="00D24596"/>
    <w:rsid w:val="00D4175C"/>
    <w:rsid w:val="00D55029"/>
    <w:rsid w:val="00E12882"/>
    <w:rsid w:val="00E37D9A"/>
    <w:rsid w:val="00E41103"/>
    <w:rsid w:val="00E50510"/>
    <w:rsid w:val="00E511B0"/>
    <w:rsid w:val="00E5275B"/>
    <w:rsid w:val="00E73DD7"/>
    <w:rsid w:val="00E9118A"/>
    <w:rsid w:val="00E96A14"/>
    <w:rsid w:val="00EC2887"/>
    <w:rsid w:val="00EF568D"/>
    <w:rsid w:val="00F13B9E"/>
    <w:rsid w:val="00F34896"/>
    <w:rsid w:val="00F410F0"/>
    <w:rsid w:val="00F42F99"/>
    <w:rsid w:val="00F44A0D"/>
    <w:rsid w:val="00F44F1F"/>
    <w:rsid w:val="00F55718"/>
    <w:rsid w:val="00F7139B"/>
    <w:rsid w:val="00F83172"/>
    <w:rsid w:val="00FD0F76"/>
    <w:rsid w:val="00FF5E1F"/>
    <w:rsid w:val="00FF7055"/>
  </w:rsids>
  <m:mathPr>
    <m:mathFont m:val="Cambria Math"/>
    <m:brkBin m:val="before"/>
    <m:brkBinSub m:val="--"/>
    <m:smallFrac m:val="0"/>
    <m:dispDef/>
    <m:lMargin m:val="0"/>
    <m:rMargin m:val="0"/>
    <m:defJc m:val="centerGroup"/>
    <m:wrapIndent m:val="1440"/>
    <m:intLim m:val="undOvr"/>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25602"/>
  <w15:docId w15:val="{5EBE4A53-A435-2844-9456-031AB0AC4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0" w:unhideWhenUsed="1" w:qFormat="1"/>
    <w:lsdException w:name="toc 3" w:semiHidden="1" w:uiPriority="39" w:unhideWhenUsed="1" w:qFormat="1"/>
    <w:lsdException w:name="toc 4" w:semiHidden="1" w:uiPriority="0"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0"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139B"/>
    <w:rPr>
      <w:color w:val="414751" w:themeColor="text2" w:themeShade="BF"/>
      <w:sz w:val="24"/>
      <w:szCs w:val="20"/>
    </w:rPr>
  </w:style>
  <w:style w:type="paragraph" w:styleId="Titre1">
    <w:name w:val="heading 1"/>
    <w:basedOn w:val="Normal"/>
    <w:next w:val="Normal"/>
    <w:link w:val="Titre1Car"/>
    <w:unhideWhenUsed/>
    <w:qFormat/>
    <w:rsid w:val="009B376B"/>
    <w:pPr>
      <w:spacing w:before="360" w:after="40"/>
      <w:outlineLvl w:val="0"/>
    </w:pPr>
    <w:rPr>
      <w:rFonts w:asciiTheme="majorHAnsi" w:hAnsiTheme="majorHAnsi"/>
      <w:smallCaps/>
      <w:color w:val="0070C0"/>
      <w:spacing w:val="5"/>
      <w:sz w:val="32"/>
      <w:szCs w:val="32"/>
    </w:rPr>
  </w:style>
  <w:style w:type="paragraph" w:styleId="Titre2">
    <w:name w:val="heading 2"/>
    <w:basedOn w:val="Normal"/>
    <w:next w:val="Normal"/>
    <w:link w:val="Titre2Car"/>
    <w:unhideWhenUsed/>
    <w:qFormat/>
    <w:pPr>
      <w:spacing w:after="0"/>
      <w:outlineLvl w:val="1"/>
    </w:pPr>
    <w:rPr>
      <w:rFonts w:asciiTheme="majorHAnsi" w:hAnsiTheme="majorHAnsi"/>
      <w:sz w:val="28"/>
      <w:szCs w:val="28"/>
    </w:rPr>
  </w:style>
  <w:style w:type="paragraph" w:styleId="Titre3">
    <w:name w:val="heading 3"/>
    <w:basedOn w:val="Normal"/>
    <w:next w:val="Normal"/>
    <w:link w:val="Titre3Car"/>
    <w:unhideWhenUsed/>
    <w:qFormat/>
    <w:pPr>
      <w:spacing w:after="0"/>
      <w:outlineLvl w:val="2"/>
    </w:pPr>
    <w:rPr>
      <w:rFonts w:asciiTheme="majorHAnsi" w:hAnsiTheme="majorHAnsi"/>
      <w:spacing w:val="5"/>
      <w:szCs w:val="24"/>
    </w:rPr>
  </w:style>
  <w:style w:type="paragraph" w:styleId="Titre4">
    <w:name w:val="heading 4"/>
    <w:basedOn w:val="Normal"/>
    <w:next w:val="Normal"/>
    <w:link w:val="Titre4Car"/>
    <w:unhideWhenUsed/>
    <w:qFormat/>
    <w:pPr>
      <w:spacing w:after="0"/>
      <w:outlineLvl w:val="3"/>
    </w:pPr>
    <w:rPr>
      <w:rFonts w:asciiTheme="majorHAnsi" w:hAnsiTheme="majorHAnsi"/>
      <w:color w:val="E65B01" w:themeColor="accent1" w:themeShade="BF"/>
      <w:sz w:val="22"/>
      <w:szCs w:val="22"/>
    </w:rPr>
  </w:style>
  <w:style w:type="paragraph" w:styleId="Titre5">
    <w:name w:val="heading 5"/>
    <w:basedOn w:val="Normal"/>
    <w:next w:val="Normal"/>
    <w:link w:val="Titre5Car"/>
    <w:unhideWhenUsed/>
    <w:qFormat/>
    <w:pPr>
      <w:spacing w:after="0"/>
      <w:outlineLvl w:val="4"/>
    </w:pPr>
    <w:rPr>
      <w:i/>
      <w:color w:val="E65B01" w:themeColor="accent1" w:themeShade="BF"/>
      <w:sz w:val="22"/>
      <w:szCs w:val="22"/>
    </w:rPr>
  </w:style>
  <w:style w:type="paragraph" w:styleId="Titre6">
    <w:name w:val="heading 6"/>
    <w:basedOn w:val="Normal"/>
    <w:next w:val="Normal"/>
    <w:link w:val="Titre6Car"/>
    <w:unhideWhenUsed/>
    <w:qFormat/>
    <w:pPr>
      <w:spacing w:after="0"/>
      <w:outlineLvl w:val="5"/>
    </w:pPr>
    <w:rPr>
      <w:b/>
      <w:color w:val="E65B01" w:themeColor="accent1" w:themeShade="BF"/>
    </w:rPr>
  </w:style>
  <w:style w:type="paragraph" w:styleId="Titre7">
    <w:name w:val="heading 7"/>
    <w:basedOn w:val="Normal"/>
    <w:next w:val="Normal"/>
    <w:link w:val="Titre7Car"/>
    <w:unhideWhenUsed/>
    <w:qFormat/>
    <w:pPr>
      <w:spacing w:after="0"/>
      <w:outlineLvl w:val="6"/>
    </w:pPr>
    <w:rPr>
      <w:b/>
      <w:i/>
      <w:color w:val="E65B01" w:themeColor="accent1" w:themeShade="BF"/>
    </w:rPr>
  </w:style>
  <w:style w:type="paragraph" w:styleId="Titre8">
    <w:name w:val="heading 8"/>
    <w:basedOn w:val="Normal"/>
    <w:next w:val="Normal"/>
    <w:link w:val="Titre8Car"/>
    <w:unhideWhenUsed/>
    <w:qFormat/>
    <w:pPr>
      <w:spacing w:after="0"/>
      <w:outlineLvl w:val="7"/>
    </w:pPr>
    <w:rPr>
      <w:b/>
      <w:color w:val="3667C3" w:themeColor="accent2" w:themeShade="BF"/>
    </w:rPr>
  </w:style>
  <w:style w:type="paragraph" w:styleId="Titre9">
    <w:name w:val="heading 9"/>
    <w:basedOn w:val="Normal"/>
    <w:next w:val="Normal"/>
    <w:link w:val="Titre9Car"/>
    <w:unhideWhenUsed/>
    <w:qFormat/>
    <w:pPr>
      <w:spacing w:after="0"/>
      <w:outlineLvl w:val="8"/>
    </w:pPr>
    <w:rPr>
      <w:b/>
      <w:i/>
      <w:color w:val="3667C3" w:themeColor="accent2" w:themeShade="BF"/>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9B376B"/>
    <w:rPr>
      <w:rFonts w:asciiTheme="majorHAnsi" w:hAnsiTheme="majorHAnsi"/>
      <w:smallCaps/>
      <w:color w:val="0070C0"/>
      <w:spacing w:val="5"/>
      <w:sz w:val="32"/>
      <w:szCs w:val="32"/>
    </w:rPr>
  </w:style>
  <w:style w:type="character" w:customStyle="1" w:styleId="Titre2Car">
    <w:name w:val="Titre 2 Car"/>
    <w:basedOn w:val="Policepardfaut"/>
    <w:link w:val="Titre2"/>
    <w:uiPriority w:val="9"/>
    <w:rPr>
      <w:rFonts w:asciiTheme="majorHAnsi" w:hAnsiTheme="majorHAnsi" w:cstheme="minorBidi"/>
      <w:color w:val="414751" w:themeColor="text2" w:themeShade="BF"/>
      <w:sz w:val="28"/>
      <w:szCs w:val="28"/>
    </w:rPr>
  </w:style>
  <w:style w:type="paragraph" w:styleId="Titre">
    <w:name w:val="Title"/>
    <w:basedOn w:val="Normal"/>
    <w:link w:val="TitreCar"/>
    <w:qFormat/>
    <w:rsid w:val="009B376B"/>
    <w:rPr>
      <w:rFonts w:asciiTheme="majorHAnsi" w:hAnsiTheme="majorHAnsi"/>
      <w:smallCaps/>
      <w:color w:val="92D050"/>
      <w:spacing w:val="10"/>
      <w:sz w:val="48"/>
      <w:szCs w:val="48"/>
    </w:rPr>
  </w:style>
  <w:style w:type="character" w:customStyle="1" w:styleId="TitreCar">
    <w:name w:val="Titre Car"/>
    <w:basedOn w:val="Policepardfaut"/>
    <w:link w:val="Titre"/>
    <w:rsid w:val="009B376B"/>
    <w:rPr>
      <w:rFonts w:asciiTheme="majorHAnsi" w:hAnsiTheme="majorHAnsi"/>
      <w:smallCaps/>
      <w:color w:val="92D050"/>
      <w:spacing w:val="10"/>
      <w:sz w:val="48"/>
      <w:szCs w:val="48"/>
    </w:rPr>
  </w:style>
  <w:style w:type="paragraph" w:styleId="Sous-titre">
    <w:name w:val="Subtitle"/>
    <w:basedOn w:val="Normal"/>
    <w:link w:val="Sous-titreCar"/>
    <w:uiPriority w:val="11"/>
    <w:qFormat/>
    <w:rPr>
      <w:i/>
      <w:color w:val="575F6D" w:themeColor="text2"/>
      <w:spacing w:val="5"/>
      <w:szCs w:val="24"/>
    </w:rPr>
  </w:style>
  <w:style w:type="character" w:customStyle="1" w:styleId="Sous-titreCar">
    <w:name w:val="Sous-titre Car"/>
    <w:basedOn w:val="Policepardfaut"/>
    <w:link w:val="Sous-titre"/>
    <w:uiPriority w:val="11"/>
    <w:rPr>
      <w:rFonts w:cstheme="minorBidi"/>
      <w:i/>
      <w:color w:val="575F6D" w:themeColor="text2"/>
      <w:spacing w:val="5"/>
      <w:sz w:val="24"/>
      <w:szCs w:val="24"/>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414751" w:themeColor="text2" w:themeShade="BF"/>
      <w:sz w:val="16"/>
      <w:szCs w:val="16"/>
    </w:rPr>
  </w:style>
  <w:style w:type="character" w:styleId="Titredulivre">
    <w:name w:val="Book Title"/>
    <w:basedOn w:val="Policepardfaut"/>
    <w:uiPriority w:val="33"/>
    <w:qFormat/>
    <w:rPr>
      <w:rFonts w:cs="Times New Roman"/>
      <w:smallCaps/>
      <w:color w:val="000000"/>
      <w:spacing w:val="10"/>
    </w:rPr>
  </w:style>
  <w:style w:type="numbering" w:customStyle="1" w:styleId="Listepuces1">
    <w:name w:val="Liste à puces1"/>
    <w:uiPriority w:val="99"/>
    <w:pPr>
      <w:numPr>
        <w:numId w:val="1"/>
      </w:numPr>
    </w:pPr>
  </w:style>
  <w:style w:type="paragraph" w:styleId="Lgende">
    <w:name w:val="caption"/>
    <w:basedOn w:val="Normal"/>
    <w:next w:val="Normal"/>
    <w:uiPriority w:val="99"/>
    <w:unhideWhenUsed/>
    <w:pPr>
      <w:spacing w:line="240" w:lineRule="auto"/>
      <w:jc w:val="right"/>
    </w:pPr>
    <w:rPr>
      <w:b/>
      <w:bCs/>
      <w:color w:val="E65B01" w:themeColor="accent1" w:themeShade="BF"/>
      <w:sz w:val="16"/>
      <w:szCs w:val="16"/>
    </w:rPr>
  </w:style>
  <w:style w:type="character" w:styleId="Accentuation">
    <w:name w:val="Emphasis"/>
    <w:uiPriority w:val="20"/>
    <w:qFormat/>
    <w:rPr>
      <w:b/>
      <w:i/>
      <w:color w:val="2B2F36" w:themeColor="text2" w:themeShade="80"/>
      <w:spacing w:val="10"/>
      <w:sz w:val="18"/>
      <w:szCs w:val="18"/>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rFonts w:cstheme="minorBidi"/>
      <w:color w:val="414751" w:themeColor="text2" w:themeShade="BF"/>
      <w:sz w:val="20"/>
      <w:szCs w:val="20"/>
    </w:r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rPr>
      <w:rFonts w:cstheme="minorBidi"/>
      <w:color w:val="414751" w:themeColor="text2" w:themeShade="BF"/>
      <w:sz w:val="20"/>
      <w:szCs w:val="20"/>
    </w:rPr>
  </w:style>
  <w:style w:type="character" w:customStyle="1" w:styleId="Titre3Car">
    <w:name w:val="Titre 3 Car"/>
    <w:basedOn w:val="Policepardfaut"/>
    <w:link w:val="Titre3"/>
    <w:uiPriority w:val="9"/>
    <w:semiHidden/>
    <w:rPr>
      <w:rFonts w:asciiTheme="majorHAnsi" w:hAnsiTheme="majorHAnsi" w:cstheme="minorBidi"/>
      <w:color w:val="414751" w:themeColor="text2" w:themeShade="BF"/>
      <w:spacing w:val="5"/>
      <w:sz w:val="24"/>
      <w:szCs w:val="24"/>
    </w:rPr>
  </w:style>
  <w:style w:type="character" w:customStyle="1" w:styleId="Titre4Car">
    <w:name w:val="Titre 4 Car"/>
    <w:basedOn w:val="Policepardfaut"/>
    <w:link w:val="Titre4"/>
    <w:uiPriority w:val="9"/>
    <w:semiHidden/>
    <w:rPr>
      <w:rFonts w:asciiTheme="majorHAnsi" w:hAnsiTheme="majorHAnsi" w:cstheme="minorBidi"/>
      <w:color w:val="E65B01" w:themeColor="accent1" w:themeShade="BF"/>
    </w:rPr>
  </w:style>
  <w:style w:type="character" w:customStyle="1" w:styleId="Titre5Car">
    <w:name w:val="Titre 5 Car"/>
    <w:basedOn w:val="Policepardfaut"/>
    <w:link w:val="Titre5"/>
    <w:uiPriority w:val="9"/>
    <w:semiHidden/>
    <w:rPr>
      <w:rFonts w:cstheme="minorBidi"/>
      <w:i/>
      <w:color w:val="E65B01" w:themeColor="accent1" w:themeShade="BF"/>
    </w:rPr>
  </w:style>
  <w:style w:type="character" w:customStyle="1" w:styleId="Titre6Car">
    <w:name w:val="Titre 6 Car"/>
    <w:basedOn w:val="Policepardfaut"/>
    <w:link w:val="Titre6"/>
    <w:uiPriority w:val="9"/>
    <w:semiHidden/>
    <w:rPr>
      <w:rFonts w:cstheme="minorBidi"/>
      <w:b/>
      <w:color w:val="E65B01" w:themeColor="accent1" w:themeShade="BF"/>
      <w:sz w:val="20"/>
      <w:szCs w:val="20"/>
    </w:rPr>
  </w:style>
  <w:style w:type="character" w:customStyle="1" w:styleId="Titre7Car">
    <w:name w:val="Titre 7 Car"/>
    <w:basedOn w:val="Policepardfaut"/>
    <w:link w:val="Titre7"/>
    <w:uiPriority w:val="9"/>
    <w:semiHidden/>
    <w:rPr>
      <w:rFonts w:cstheme="minorBidi"/>
      <w:b/>
      <w:i/>
      <w:color w:val="E65B01" w:themeColor="accent1" w:themeShade="BF"/>
      <w:sz w:val="20"/>
      <w:szCs w:val="20"/>
    </w:rPr>
  </w:style>
  <w:style w:type="character" w:customStyle="1" w:styleId="Titre8Car">
    <w:name w:val="Titre 8 Car"/>
    <w:basedOn w:val="Policepardfaut"/>
    <w:link w:val="Titre8"/>
    <w:uiPriority w:val="9"/>
    <w:semiHidden/>
    <w:rPr>
      <w:rFonts w:cstheme="minorBidi"/>
      <w:b/>
      <w:color w:val="3667C3" w:themeColor="accent2" w:themeShade="BF"/>
      <w:sz w:val="20"/>
      <w:szCs w:val="20"/>
    </w:rPr>
  </w:style>
  <w:style w:type="character" w:customStyle="1" w:styleId="Titre9Car">
    <w:name w:val="Titre 9 Car"/>
    <w:basedOn w:val="Policepardfaut"/>
    <w:link w:val="Titre9"/>
    <w:uiPriority w:val="9"/>
    <w:semiHidden/>
    <w:rPr>
      <w:rFonts w:cstheme="minorBidi"/>
      <w:b/>
      <w:i/>
      <w:color w:val="3667C3" w:themeColor="accent2" w:themeShade="BF"/>
      <w:sz w:val="18"/>
      <w:szCs w:val="18"/>
    </w:rPr>
  </w:style>
  <w:style w:type="character" w:styleId="Accentuationintense">
    <w:name w:val="Intense Emphasis"/>
    <w:basedOn w:val="Policepardfaut"/>
    <w:uiPriority w:val="21"/>
    <w:qFormat/>
    <w:rPr>
      <w:i/>
      <w:caps/>
      <w:color w:val="E65B01" w:themeColor="accent1" w:themeShade="BF"/>
      <w:spacing w:val="10"/>
      <w:sz w:val="18"/>
      <w:szCs w:val="18"/>
    </w:rPr>
  </w:style>
  <w:style w:type="paragraph" w:styleId="Citation">
    <w:name w:val="Quote"/>
    <w:basedOn w:val="Normal"/>
    <w:link w:val="CitationCar"/>
    <w:uiPriority w:val="29"/>
    <w:qFormat/>
    <w:rPr>
      <w:i/>
    </w:rPr>
  </w:style>
  <w:style w:type="character" w:customStyle="1" w:styleId="CitationCar">
    <w:name w:val="Citation Car"/>
    <w:basedOn w:val="Policepardfaut"/>
    <w:link w:val="Citation"/>
    <w:uiPriority w:val="29"/>
    <w:rPr>
      <w:rFonts w:cstheme="minorBidi"/>
      <w:i/>
      <w:color w:val="414751" w:themeColor="text2" w:themeShade="BF"/>
      <w:sz w:val="20"/>
      <w:szCs w:val="20"/>
    </w:rPr>
  </w:style>
  <w:style w:type="paragraph" w:styleId="Citationintense">
    <w:name w:val="Intense Quote"/>
    <w:basedOn w:val="Citation"/>
    <w:link w:val="CitationintenseC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CitationintenseCar">
    <w:name w:val="Citation intense Car"/>
    <w:basedOn w:val="Policepardfaut"/>
    <w:link w:val="Citationintense"/>
    <w:uiPriority w:val="30"/>
    <w:rPr>
      <w:rFonts w:cstheme="minorBidi"/>
      <w:color w:val="E65B01" w:themeColor="accent1" w:themeShade="BF"/>
      <w:sz w:val="20"/>
      <w:szCs w:val="20"/>
    </w:rPr>
  </w:style>
  <w:style w:type="character" w:styleId="Rfrenceintense">
    <w:name w:val="Intense Reference"/>
    <w:basedOn w:val="Policepardfaut"/>
    <w:uiPriority w:val="32"/>
    <w:qFormat/>
    <w:rPr>
      <w:rFonts w:cs="Times New Roman"/>
      <w:b/>
      <w:caps/>
      <w:color w:val="3667C3" w:themeColor="accent2" w:themeShade="BF"/>
      <w:spacing w:val="5"/>
      <w:sz w:val="18"/>
      <w:szCs w:val="18"/>
    </w:rPr>
  </w:style>
  <w:style w:type="paragraph" w:styleId="Paragraphedeliste">
    <w:name w:val="List Paragraph"/>
    <w:basedOn w:val="Normal"/>
    <w:unhideWhenUsed/>
    <w:qFormat/>
    <w:pPr>
      <w:ind w:left="720"/>
      <w:contextualSpacing/>
    </w:pPr>
  </w:style>
  <w:style w:type="paragraph" w:styleId="Retraitnormal">
    <w:name w:val="Normal Indent"/>
    <w:basedOn w:val="Normal"/>
    <w:uiPriority w:val="99"/>
    <w:unhideWhenUsed/>
    <w:pPr>
      <w:ind w:left="720"/>
      <w:contextualSpacing/>
    </w:pPr>
  </w:style>
  <w:style w:type="numbering" w:customStyle="1" w:styleId="Listenumrote">
    <w:name w:val="Liste numérotée"/>
    <w:uiPriority w:val="99"/>
    <w:pPr>
      <w:numPr>
        <w:numId w:val="2"/>
      </w:numPr>
    </w:pPr>
  </w:style>
  <w:style w:type="character" w:styleId="Textedelespacerserv">
    <w:name w:val="Placeholder Text"/>
    <w:basedOn w:val="Policepardfaut"/>
    <w:uiPriority w:val="99"/>
    <w:unhideWhenUsed/>
    <w:rPr>
      <w:color w:val="808080"/>
    </w:rPr>
  </w:style>
  <w:style w:type="character" w:styleId="lev">
    <w:name w:val="Strong"/>
    <w:basedOn w:val="Policepardfaut"/>
    <w:uiPriority w:val="22"/>
    <w:qFormat/>
    <w:rPr>
      <w:b/>
      <w:bCs/>
    </w:rPr>
  </w:style>
  <w:style w:type="character" w:styleId="Accentuationlgre">
    <w:name w:val="Subtle Emphasis"/>
    <w:basedOn w:val="Policepardfaut"/>
    <w:uiPriority w:val="19"/>
    <w:qFormat/>
    <w:rPr>
      <w:i/>
      <w:color w:val="E65B01" w:themeColor="accent1" w:themeShade="BF"/>
    </w:rPr>
  </w:style>
  <w:style w:type="character" w:styleId="Rfrencelgre">
    <w:name w:val="Subtle Reference"/>
    <w:basedOn w:val="Policepardfaut"/>
    <w:uiPriority w:val="31"/>
    <w:qFormat/>
    <w:rPr>
      <w:rFonts w:cs="Times New Roman"/>
      <w:b/>
      <w:i/>
      <w:color w:val="3667C3" w:themeColor="accent2" w:themeShade="BF"/>
    </w:rPr>
  </w:style>
  <w:style w:type="table" w:styleId="Grilledutableau">
    <w:name w:val="Table Grid"/>
    <w:basedOn w:val="TableauNormal"/>
    <w:uiPriority w:val="3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3C773A"/>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tab-span">
    <w:name w:val="apple-tab-span"/>
    <w:basedOn w:val="Policepardfaut"/>
    <w:rsid w:val="003C773A"/>
  </w:style>
  <w:style w:type="character" w:styleId="Lienhypertexte">
    <w:name w:val="Hyperlink"/>
    <w:basedOn w:val="Policepardfaut"/>
    <w:uiPriority w:val="99"/>
    <w:rsid w:val="009B376B"/>
    <w:rPr>
      <w:color w:val="000FFF"/>
      <w:u w:val="single"/>
    </w:rPr>
  </w:style>
  <w:style w:type="paragraph" w:styleId="TM1">
    <w:name w:val="toc 1"/>
    <w:basedOn w:val="Normal"/>
    <w:next w:val="Normal"/>
    <w:uiPriority w:val="39"/>
    <w:rsid w:val="009B376B"/>
    <w:pPr>
      <w:spacing w:before="360" w:after="360"/>
    </w:pPr>
    <w:rPr>
      <w:b/>
      <w:bCs/>
      <w:caps/>
      <w:sz w:val="22"/>
      <w:szCs w:val="22"/>
      <w:u w:val="single"/>
    </w:rPr>
  </w:style>
  <w:style w:type="paragraph" w:styleId="TM2">
    <w:name w:val="toc 2"/>
    <w:basedOn w:val="Normal"/>
    <w:next w:val="Normal"/>
    <w:semiHidden/>
    <w:rsid w:val="009B376B"/>
    <w:pPr>
      <w:spacing w:after="0"/>
    </w:pPr>
    <w:rPr>
      <w:b/>
      <w:bCs/>
      <w:smallCaps/>
      <w:sz w:val="22"/>
      <w:szCs w:val="22"/>
    </w:rPr>
  </w:style>
  <w:style w:type="paragraph" w:styleId="TM4">
    <w:name w:val="toc 4"/>
    <w:basedOn w:val="Normal"/>
    <w:next w:val="Normal"/>
    <w:autoRedefine/>
    <w:semiHidden/>
    <w:rsid w:val="009B376B"/>
    <w:pPr>
      <w:spacing w:after="0"/>
    </w:pPr>
    <w:rPr>
      <w:sz w:val="22"/>
      <w:szCs w:val="22"/>
    </w:rPr>
  </w:style>
  <w:style w:type="paragraph" w:styleId="Corpsdetexte">
    <w:name w:val="Body Text"/>
    <w:basedOn w:val="Normal"/>
    <w:link w:val="CorpsdetexteCar"/>
    <w:rsid w:val="009B376B"/>
    <w:pPr>
      <w:spacing w:before="60" w:after="120" w:line="240" w:lineRule="auto"/>
      <w:ind w:left="576"/>
      <w:jc w:val="both"/>
    </w:pPr>
    <w:rPr>
      <w:rFonts w:ascii="Times New Roman" w:eastAsia="Times New Roman" w:hAnsi="Times New Roman" w:cs="Times New Roman"/>
      <w:color w:val="auto"/>
      <w:szCs w:val="24"/>
      <w:lang w:val="en-US" w:eastAsia="en-US"/>
    </w:rPr>
  </w:style>
  <w:style w:type="character" w:customStyle="1" w:styleId="CorpsdetexteCar">
    <w:name w:val="Corps de texte Car"/>
    <w:basedOn w:val="Policepardfaut"/>
    <w:link w:val="Corpsdetexte"/>
    <w:rsid w:val="009B376B"/>
    <w:rPr>
      <w:rFonts w:ascii="Times New Roman" w:eastAsia="Times New Roman" w:hAnsi="Times New Roman" w:cs="Times New Roman"/>
      <w:sz w:val="24"/>
      <w:szCs w:val="24"/>
      <w:lang w:val="en-US" w:eastAsia="en-US"/>
    </w:rPr>
  </w:style>
  <w:style w:type="paragraph" w:styleId="En-ttedetabledesmatires">
    <w:name w:val="TOC Heading"/>
    <w:basedOn w:val="Titre1"/>
    <w:next w:val="Normal"/>
    <w:uiPriority w:val="39"/>
    <w:unhideWhenUsed/>
    <w:qFormat/>
    <w:rsid w:val="009B376B"/>
    <w:pPr>
      <w:keepNext/>
      <w:keepLines/>
      <w:spacing w:before="480" w:after="0"/>
      <w:outlineLvl w:val="9"/>
    </w:pPr>
    <w:rPr>
      <w:rFonts w:eastAsiaTheme="majorEastAsia" w:cstheme="majorBidi"/>
      <w:b/>
      <w:bCs/>
      <w:smallCaps w:val="0"/>
      <w:color w:val="E65B01" w:themeColor="accent1" w:themeShade="BF"/>
      <w:spacing w:val="0"/>
      <w:sz w:val="28"/>
      <w:szCs w:val="28"/>
    </w:rPr>
  </w:style>
  <w:style w:type="paragraph" w:styleId="TM3">
    <w:name w:val="toc 3"/>
    <w:basedOn w:val="Normal"/>
    <w:next w:val="Normal"/>
    <w:autoRedefine/>
    <w:uiPriority w:val="39"/>
    <w:semiHidden/>
    <w:unhideWhenUsed/>
    <w:qFormat/>
    <w:rsid w:val="009B376B"/>
    <w:pPr>
      <w:spacing w:after="0"/>
    </w:pPr>
    <w:rPr>
      <w:smallCaps/>
      <w:sz w:val="22"/>
      <w:szCs w:val="22"/>
    </w:rPr>
  </w:style>
  <w:style w:type="paragraph" w:styleId="TM5">
    <w:name w:val="toc 5"/>
    <w:basedOn w:val="Normal"/>
    <w:next w:val="Normal"/>
    <w:autoRedefine/>
    <w:uiPriority w:val="39"/>
    <w:semiHidden/>
    <w:unhideWhenUsed/>
    <w:qFormat/>
    <w:rsid w:val="009B376B"/>
    <w:pPr>
      <w:spacing w:after="0"/>
    </w:pPr>
    <w:rPr>
      <w:sz w:val="22"/>
      <w:szCs w:val="22"/>
    </w:rPr>
  </w:style>
  <w:style w:type="paragraph" w:styleId="TM6">
    <w:name w:val="toc 6"/>
    <w:basedOn w:val="Normal"/>
    <w:next w:val="Normal"/>
    <w:autoRedefine/>
    <w:uiPriority w:val="39"/>
    <w:semiHidden/>
    <w:unhideWhenUsed/>
    <w:qFormat/>
    <w:rsid w:val="009B376B"/>
    <w:pPr>
      <w:spacing w:after="0"/>
    </w:pPr>
    <w:rPr>
      <w:sz w:val="22"/>
      <w:szCs w:val="22"/>
    </w:rPr>
  </w:style>
  <w:style w:type="paragraph" w:styleId="TM7">
    <w:name w:val="toc 7"/>
    <w:basedOn w:val="Normal"/>
    <w:next w:val="Normal"/>
    <w:autoRedefine/>
    <w:uiPriority w:val="39"/>
    <w:semiHidden/>
    <w:unhideWhenUsed/>
    <w:qFormat/>
    <w:rsid w:val="009B376B"/>
    <w:pPr>
      <w:spacing w:after="0"/>
    </w:pPr>
    <w:rPr>
      <w:sz w:val="22"/>
      <w:szCs w:val="22"/>
    </w:rPr>
  </w:style>
  <w:style w:type="paragraph" w:styleId="TM8">
    <w:name w:val="toc 8"/>
    <w:basedOn w:val="Normal"/>
    <w:next w:val="Normal"/>
    <w:autoRedefine/>
    <w:uiPriority w:val="39"/>
    <w:semiHidden/>
    <w:unhideWhenUsed/>
    <w:qFormat/>
    <w:rsid w:val="009B376B"/>
    <w:pPr>
      <w:spacing w:after="0"/>
    </w:pPr>
    <w:rPr>
      <w:sz w:val="22"/>
      <w:szCs w:val="22"/>
    </w:rPr>
  </w:style>
  <w:style w:type="paragraph" w:styleId="TM9">
    <w:name w:val="toc 9"/>
    <w:basedOn w:val="Normal"/>
    <w:next w:val="Normal"/>
    <w:autoRedefine/>
    <w:uiPriority w:val="39"/>
    <w:semiHidden/>
    <w:unhideWhenUsed/>
    <w:qFormat/>
    <w:rsid w:val="009B376B"/>
    <w:pPr>
      <w:spacing w:after="0"/>
    </w:pPr>
    <w:rPr>
      <w:sz w:val="22"/>
      <w:szCs w:val="22"/>
    </w:rPr>
  </w:style>
  <w:style w:type="paragraph" w:styleId="Sansinterligne">
    <w:name w:val="No Spacing"/>
    <w:link w:val="SansinterligneCar"/>
    <w:uiPriority w:val="1"/>
    <w:qFormat/>
    <w:rsid w:val="008E2BCB"/>
    <w:pPr>
      <w:spacing w:after="0" w:line="240" w:lineRule="auto"/>
    </w:pPr>
    <w:rPr>
      <w:rFonts w:eastAsiaTheme="minorEastAsia"/>
      <w:lang w:val="en-US" w:eastAsia="zh-CN"/>
    </w:rPr>
  </w:style>
  <w:style w:type="character" w:customStyle="1" w:styleId="SansinterligneCar">
    <w:name w:val="Sans interligne Car"/>
    <w:basedOn w:val="Policepardfaut"/>
    <w:link w:val="Sansinterligne"/>
    <w:uiPriority w:val="1"/>
    <w:rsid w:val="008E2BCB"/>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48587">
      <w:bodyDiv w:val="1"/>
      <w:marLeft w:val="0"/>
      <w:marRight w:val="0"/>
      <w:marTop w:val="0"/>
      <w:marBottom w:val="0"/>
      <w:divBdr>
        <w:top w:val="none" w:sz="0" w:space="0" w:color="auto"/>
        <w:left w:val="none" w:sz="0" w:space="0" w:color="auto"/>
        <w:bottom w:val="none" w:sz="0" w:space="0" w:color="auto"/>
        <w:right w:val="none" w:sz="0" w:space="0" w:color="auto"/>
      </w:divBdr>
    </w:div>
    <w:div w:id="359548271">
      <w:bodyDiv w:val="1"/>
      <w:marLeft w:val="0"/>
      <w:marRight w:val="0"/>
      <w:marTop w:val="0"/>
      <w:marBottom w:val="0"/>
      <w:divBdr>
        <w:top w:val="none" w:sz="0" w:space="0" w:color="auto"/>
        <w:left w:val="none" w:sz="0" w:space="0" w:color="auto"/>
        <w:bottom w:val="none" w:sz="0" w:space="0" w:color="auto"/>
        <w:right w:val="none" w:sz="0" w:space="0" w:color="auto"/>
      </w:divBdr>
      <w:divsChild>
        <w:div w:id="249194394">
          <w:marLeft w:val="-108"/>
          <w:marRight w:val="0"/>
          <w:marTop w:val="0"/>
          <w:marBottom w:val="0"/>
          <w:divBdr>
            <w:top w:val="none" w:sz="0" w:space="0" w:color="auto"/>
            <w:left w:val="none" w:sz="0" w:space="0" w:color="auto"/>
            <w:bottom w:val="none" w:sz="0" w:space="0" w:color="auto"/>
            <w:right w:val="none" w:sz="0" w:space="0" w:color="auto"/>
          </w:divBdr>
        </w:div>
      </w:divsChild>
    </w:div>
    <w:div w:id="393040587">
      <w:bodyDiv w:val="1"/>
      <w:marLeft w:val="0"/>
      <w:marRight w:val="0"/>
      <w:marTop w:val="0"/>
      <w:marBottom w:val="0"/>
      <w:divBdr>
        <w:top w:val="none" w:sz="0" w:space="0" w:color="auto"/>
        <w:left w:val="none" w:sz="0" w:space="0" w:color="auto"/>
        <w:bottom w:val="none" w:sz="0" w:space="0" w:color="auto"/>
        <w:right w:val="none" w:sz="0" w:space="0" w:color="auto"/>
      </w:divBdr>
    </w:div>
    <w:div w:id="496504198">
      <w:bodyDiv w:val="1"/>
      <w:marLeft w:val="0"/>
      <w:marRight w:val="0"/>
      <w:marTop w:val="0"/>
      <w:marBottom w:val="0"/>
      <w:divBdr>
        <w:top w:val="none" w:sz="0" w:space="0" w:color="auto"/>
        <w:left w:val="none" w:sz="0" w:space="0" w:color="auto"/>
        <w:bottom w:val="none" w:sz="0" w:space="0" w:color="auto"/>
        <w:right w:val="none" w:sz="0" w:space="0" w:color="auto"/>
      </w:divBdr>
    </w:div>
    <w:div w:id="525142619">
      <w:bodyDiv w:val="1"/>
      <w:marLeft w:val="0"/>
      <w:marRight w:val="0"/>
      <w:marTop w:val="0"/>
      <w:marBottom w:val="0"/>
      <w:divBdr>
        <w:top w:val="none" w:sz="0" w:space="0" w:color="auto"/>
        <w:left w:val="none" w:sz="0" w:space="0" w:color="auto"/>
        <w:bottom w:val="none" w:sz="0" w:space="0" w:color="auto"/>
        <w:right w:val="none" w:sz="0" w:space="0" w:color="auto"/>
      </w:divBdr>
    </w:div>
    <w:div w:id="564149739">
      <w:bodyDiv w:val="1"/>
      <w:marLeft w:val="0"/>
      <w:marRight w:val="0"/>
      <w:marTop w:val="0"/>
      <w:marBottom w:val="0"/>
      <w:divBdr>
        <w:top w:val="none" w:sz="0" w:space="0" w:color="auto"/>
        <w:left w:val="none" w:sz="0" w:space="0" w:color="auto"/>
        <w:bottom w:val="none" w:sz="0" w:space="0" w:color="auto"/>
        <w:right w:val="none" w:sz="0" w:space="0" w:color="auto"/>
      </w:divBdr>
    </w:div>
    <w:div w:id="571042832">
      <w:bodyDiv w:val="1"/>
      <w:marLeft w:val="0"/>
      <w:marRight w:val="0"/>
      <w:marTop w:val="0"/>
      <w:marBottom w:val="0"/>
      <w:divBdr>
        <w:top w:val="none" w:sz="0" w:space="0" w:color="auto"/>
        <w:left w:val="none" w:sz="0" w:space="0" w:color="auto"/>
        <w:bottom w:val="none" w:sz="0" w:space="0" w:color="auto"/>
        <w:right w:val="none" w:sz="0" w:space="0" w:color="auto"/>
      </w:divBdr>
      <w:divsChild>
        <w:div w:id="241255910">
          <w:marLeft w:val="0"/>
          <w:marRight w:val="0"/>
          <w:marTop w:val="0"/>
          <w:marBottom w:val="0"/>
          <w:divBdr>
            <w:top w:val="none" w:sz="0" w:space="0" w:color="auto"/>
            <w:left w:val="none" w:sz="0" w:space="0" w:color="auto"/>
            <w:bottom w:val="none" w:sz="0" w:space="0" w:color="auto"/>
            <w:right w:val="none" w:sz="0" w:space="0" w:color="auto"/>
          </w:divBdr>
          <w:divsChild>
            <w:div w:id="22904581">
              <w:marLeft w:val="0"/>
              <w:marRight w:val="0"/>
              <w:marTop w:val="0"/>
              <w:marBottom w:val="0"/>
              <w:divBdr>
                <w:top w:val="none" w:sz="0" w:space="0" w:color="auto"/>
                <w:left w:val="none" w:sz="0" w:space="0" w:color="auto"/>
                <w:bottom w:val="none" w:sz="0" w:space="0" w:color="auto"/>
                <w:right w:val="none" w:sz="0" w:space="0" w:color="auto"/>
              </w:divBdr>
              <w:divsChild>
                <w:div w:id="9604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603545">
      <w:bodyDiv w:val="1"/>
      <w:marLeft w:val="0"/>
      <w:marRight w:val="0"/>
      <w:marTop w:val="0"/>
      <w:marBottom w:val="0"/>
      <w:divBdr>
        <w:top w:val="none" w:sz="0" w:space="0" w:color="auto"/>
        <w:left w:val="none" w:sz="0" w:space="0" w:color="auto"/>
        <w:bottom w:val="none" w:sz="0" w:space="0" w:color="auto"/>
        <w:right w:val="none" w:sz="0" w:space="0" w:color="auto"/>
      </w:divBdr>
      <w:divsChild>
        <w:div w:id="202446294">
          <w:marLeft w:val="0"/>
          <w:marRight w:val="0"/>
          <w:marTop w:val="0"/>
          <w:marBottom w:val="0"/>
          <w:divBdr>
            <w:top w:val="none" w:sz="0" w:space="0" w:color="auto"/>
            <w:left w:val="none" w:sz="0" w:space="0" w:color="auto"/>
            <w:bottom w:val="none" w:sz="0" w:space="0" w:color="auto"/>
            <w:right w:val="none" w:sz="0" w:space="0" w:color="auto"/>
          </w:divBdr>
        </w:div>
      </w:divsChild>
    </w:div>
    <w:div w:id="1145122889">
      <w:bodyDiv w:val="1"/>
      <w:marLeft w:val="0"/>
      <w:marRight w:val="0"/>
      <w:marTop w:val="0"/>
      <w:marBottom w:val="0"/>
      <w:divBdr>
        <w:top w:val="none" w:sz="0" w:space="0" w:color="auto"/>
        <w:left w:val="none" w:sz="0" w:space="0" w:color="auto"/>
        <w:bottom w:val="none" w:sz="0" w:space="0" w:color="auto"/>
        <w:right w:val="none" w:sz="0" w:space="0" w:color="auto"/>
      </w:divBdr>
    </w:div>
    <w:div w:id="1217937505">
      <w:bodyDiv w:val="1"/>
      <w:marLeft w:val="0"/>
      <w:marRight w:val="0"/>
      <w:marTop w:val="0"/>
      <w:marBottom w:val="0"/>
      <w:divBdr>
        <w:top w:val="none" w:sz="0" w:space="0" w:color="auto"/>
        <w:left w:val="none" w:sz="0" w:space="0" w:color="auto"/>
        <w:bottom w:val="none" w:sz="0" w:space="0" w:color="auto"/>
        <w:right w:val="none" w:sz="0" w:space="0" w:color="auto"/>
      </w:divBdr>
    </w:div>
    <w:div w:id="1337658943">
      <w:bodyDiv w:val="1"/>
      <w:marLeft w:val="0"/>
      <w:marRight w:val="0"/>
      <w:marTop w:val="0"/>
      <w:marBottom w:val="0"/>
      <w:divBdr>
        <w:top w:val="none" w:sz="0" w:space="0" w:color="auto"/>
        <w:left w:val="none" w:sz="0" w:space="0" w:color="auto"/>
        <w:bottom w:val="none" w:sz="0" w:space="0" w:color="auto"/>
        <w:right w:val="none" w:sz="0" w:space="0" w:color="auto"/>
      </w:divBdr>
    </w:div>
    <w:div w:id="1598714414">
      <w:bodyDiv w:val="1"/>
      <w:marLeft w:val="0"/>
      <w:marRight w:val="0"/>
      <w:marTop w:val="0"/>
      <w:marBottom w:val="0"/>
      <w:divBdr>
        <w:top w:val="none" w:sz="0" w:space="0" w:color="auto"/>
        <w:left w:val="none" w:sz="0" w:space="0" w:color="auto"/>
        <w:bottom w:val="none" w:sz="0" w:space="0" w:color="auto"/>
        <w:right w:val="none" w:sz="0" w:space="0" w:color="auto"/>
      </w:divBdr>
    </w:div>
    <w:div w:id="188228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yrilleadam/Library/Containers/com.microsoft.Word/Data/Library/Application%20Support/Microsoft/Office/16.0/DTS/Search/%7bCB35D3D2-64F2-4746-BFE3-CC0D0FCF31FB%7dtf017730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C1D8A9C68F09245BB92B91EB5B995B2"/>
        <w:category>
          <w:name w:val="Général"/>
          <w:gallery w:val="placeholder"/>
        </w:category>
        <w:types>
          <w:type w:val="bbPlcHdr"/>
        </w:types>
        <w:behaviors>
          <w:behavior w:val="content"/>
        </w:behaviors>
        <w:guid w:val="{055A38EA-DA52-8C47-9456-215E5FAD7606}"/>
      </w:docPartPr>
      <w:docPartBody>
        <w:p w:rsidR="00BA7032" w:rsidRDefault="00734FCC">
          <w:pPr>
            <w:pStyle w:val="FC1D8A9C68F09245BB92B91EB5B995B2"/>
          </w:pPr>
          <w:r>
            <w:rPr>
              <w:rFonts w:asciiTheme="majorHAnsi" w:eastAsiaTheme="majorEastAsia" w:hAnsiTheme="majorHAnsi" w:cstheme="majorBidi"/>
              <w:smallCaps/>
              <w:color w:val="833C0B" w:themeColor="accent2" w:themeShade="80"/>
              <w:spacing w:val="20"/>
              <w:sz w:val="56"/>
              <w:szCs w:val="56"/>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FCC"/>
    <w:rsid w:val="00096FC2"/>
    <w:rsid w:val="00734FCC"/>
    <w:rsid w:val="00A26AB0"/>
    <w:rsid w:val="00BA7032"/>
    <w:rsid w:val="00FC1D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1"/>
    <w:qFormat/>
    <w:pPr>
      <w:spacing w:before="360" w:after="40" w:line="276" w:lineRule="auto"/>
      <w:outlineLvl w:val="0"/>
    </w:pPr>
    <w:rPr>
      <w:rFonts w:asciiTheme="majorHAnsi" w:eastAsiaTheme="minorHAnsi" w:hAnsiTheme="majorHAnsi"/>
      <w:smallCaps/>
      <w:color w:val="323E4F" w:themeColor="text2" w:themeShade="BF"/>
      <w:spacing w:val="5"/>
      <w:sz w:val="32"/>
      <w:szCs w:val="32"/>
    </w:rPr>
  </w:style>
  <w:style w:type="paragraph" w:styleId="Titre2">
    <w:name w:val="heading 2"/>
    <w:basedOn w:val="Normal"/>
    <w:next w:val="Normal"/>
    <w:link w:val="Titre2Car"/>
    <w:uiPriority w:val="9"/>
    <w:unhideWhenUsed/>
    <w:qFormat/>
    <w:pPr>
      <w:spacing w:line="276" w:lineRule="auto"/>
      <w:outlineLvl w:val="1"/>
    </w:pPr>
    <w:rPr>
      <w:rFonts w:asciiTheme="majorHAnsi" w:eastAsiaTheme="minorHAnsi" w:hAnsiTheme="majorHAnsi"/>
      <w:color w:val="323E4F" w:themeColor="text2"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184075A7A4F7046A27E9CCAB53102F9">
    <w:name w:val="5184075A7A4F7046A27E9CCAB53102F9"/>
  </w:style>
  <w:style w:type="paragraph" w:customStyle="1" w:styleId="2A5B920E71D3D3418A9385990592E762">
    <w:name w:val="2A5B920E71D3D3418A9385990592E762"/>
  </w:style>
  <w:style w:type="character" w:customStyle="1" w:styleId="Titre1Car">
    <w:name w:val="Titre 1 Car"/>
    <w:basedOn w:val="Policepardfaut"/>
    <w:link w:val="Titre1"/>
    <w:uiPriority w:val="1"/>
    <w:rPr>
      <w:rFonts w:asciiTheme="majorHAnsi" w:eastAsiaTheme="minorHAnsi" w:hAnsiTheme="majorHAnsi"/>
      <w:smallCaps/>
      <w:color w:val="323E4F" w:themeColor="text2" w:themeShade="BF"/>
      <w:spacing w:val="5"/>
      <w:sz w:val="32"/>
      <w:szCs w:val="32"/>
    </w:rPr>
  </w:style>
  <w:style w:type="character" w:customStyle="1" w:styleId="Titre2Car">
    <w:name w:val="Titre 2 Car"/>
    <w:basedOn w:val="Policepardfaut"/>
    <w:link w:val="Titre2"/>
    <w:uiPriority w:val="9"/>
    <w:rPr>
      <w:rFonts w:asciiTheme="majorHAnsi" w:eastAsiaTheme="minorHAnsi" w:hAnsiTheme="majorHAnsi"/>
      <w:color w:val="323E4F" w:themeColor="text2" w:themeShade="BF"/>
      <w:sz w:val="28"/>
      <w:szCs w:val="28"/>
    </w:rPr>
  </w:style>
  <w:style w:type="paragraph" w:customStyle="1" w:styleId="704648EBCA91C5498FDD4D693CCEC7EB">
    <w:name w:val="704648EBCA91C5498FDD4D693CCEC7EB"/>
  </w:style>
  <w:style w:type="paragraph" w:customStyle="1" w:styleId="FC1D8A9C68F09245BB92B91EB5B995B2">
    <w:name w:val="FC1D8A9C68F09245BB92B91EB5B995B2"/>
  </w:style>
  <w:style w:type="paragraph" w:customStyle="1" w:styleId="2CFE78C1B3A51144ABF846A163DFFCC2">
    <w:name w:val="2CFE78C1B3A51144ABF846A163DFFCC2"/>
  </w:style>
  <w:style w:type="paragraph" w:customStyle="1" w:styleId="504F4BF353F4EF4C871ED380AC561076">
    <w:name w:val="504F4BF353F4EF4C871ED380AC561076"/>
  </w:style>
  <w:style w:type="paragraph" w:customStyle="1" w:styleId="83159C075761944191E42637254956FF">
    <w:name w:val="83159C075761944191E42637254956FF"/>
    <w:rsid w:val="00BA7032"/>
  </w:style>
  <w:style w:type="paragraph" w:customStyle="1" w:styleId="2D34D4C2A097734B8C9314225448BF67">
    <w:name w:val="2D34D4C2A097734B8C9314225448BF67"/>
    <w:rsid w:val="00BA70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2018-10-15T00:00:00</PublishDate>
  <Abstract>Client : Domisep</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EditorialTags xmlns="6d93d202-47fc-4405-873a-cab67cc5f1b2" xsi:nil="true"/>
    <TPExecutable xmlns="6d93d202-47fc-4405-873a-cab67cc5f1b2" xsi:nil="true"/>
    <DirectSourceMarket xmlns="6d93d202-47fc-4405-873a-cab67cc5f1b2">english</DirectSourceMarket>
    <SubmitterId xmlns="6d93d202-47fc-4405-873a-cab67cc5f1b2" xsi:nil="true"/>
    <AssetType xmlns="6d93d202-47fc-4405-873a-cab67cc5f1b2">TP</AssetType>
    <Milestone xmlns="6d93d202-47fc-4405-873a-cab67cc5f1b2" xsi:nil="true"/>
    <OriginAsset xmlns="6d93d202-47fc-4405-873a-cab67cc5f1b2" xsi:nil="true"/>
    <TPComponent xmlns="6d93d202-47fc-4405-873a-cab67cc5f1b2">WordFiles</TPComponent>
    <AssetId xmlns="6d93d202-47fc-4405-873a-cab67cc5f1b2">TP101773128</AssetId>
    <TPFriendlyName xmlns="6d93d202-47fc-4405-873a-cab67cc5f1b2">OrielReport</TPFriendlyName>
    <SourceTitle xmlns="6d93d202-47fc-4405-873a-cab67cc5f1b2" xsi:nil="true"/>
    <TPApplication xmlns="6d93d202-47fc-4405-873a-cab67cc5f1b2">Word</TPApplication>
    <TPLaunchHelpLink xmlns="6d93d202-47fc-4405-873a-cab67cc5f1b2" xsi:nil="true"/>
    <OpenTemplate xmlns="6d93d202-47fc-4405-873a-cab67cc5f1b2">true</OpenTemplate>
    <PlannedPubDate xmlns="6d93d202-47fc-4405-873a-cab67cc5f1b2">2009-08-22T06:45:00+00:00</PlannedPubDate>
    <CrawlForDependencies xmlns="6d93d202-47fc-4405-873a-cab67cc5f1b2">false</CrawlForDependencies>
    <TrustLevel xmlns="6d93d202-47fc-4405-873a-cab67cc5f1b2">1 Microsoft Managed Content</TrustLevel>
    <PublishStatusLookup xmlns="6d93d202-47fc-4405-873a-cab67cc5f1b2">
      <Value>321431</Value>
      <Value>457954</Value>
    </PublishStatusLookup>
    <TemplateTemplateType xmlns="6d93d202-47fc-4405-873a-cab67cc5f1b2">Word Document Template</TemplateTemplateType>
    <TPNamespace xmlns="6d93d202-47fc-4405-873a-cab67cc5f1b2">WINWORD</TPNamespace>
    <Providers xmlns="6d93d202-47fc-4405-873a-cab67cc5f1b2" xsi:nil="true"/>
    <Markets xmlns="6d93d202-47fc-4405-873a-cab67cc5f1b2"/>
    <OriginalSourceMarket xmlns="6d93d202-47fc-4405-873a-cab67cc5f1b2">english</OriginalSourceMarket>
    <TPInstallLocation xmlns="6d93d202-47fc-4405-873a-cab67cc5f1b2">{My Templates}</TPInstallLocation>
    <TPAppVersion xmlns="6d93d202-47fc-4405-873a-cab67cc5f1b2">14</TPAppVersion>
    <TPCommandLine xmlns="6d93d202-47fc-4405-873a-cab67cc5f1b2">{WD} /f {FilePath}</TPCommandLine>
    <APAuthor xmlns="6d93d202-47fc-4405-873a-cab67cc5f1b2">
      <UserInfo>
        <DisplayName/>
        <AccountId>1073741823</AccountId>
        <AccountType/>
      </UserInfo>
    </APAuthor>
    <EditorialStatus xmlns="6d93d202-47fc-4405-873a-cab67cc5f1b2" xsi:nil="true"/>
    <PublishTargets xmlns="6d93d202-47fc-4405-873a-cab67cc5f1b2">OfficeOnline</PublishTargets>
    <TPLaunchHelpLinkType xmlns="6d93d202-47fc-4405-873a-cab67cc5f1b2">Template</TPLaunchHelpLinkType>
    <TPClientViewer xmlns="6d93d202-47fc-4405-873a-cab67cc5f1b2">Microsoft Office Word</TPClientViewer>
    <CSXHash xmlns="6d93d202-47fc-4405-873a-cab67cc5f1b2" xsi:nil="true"/>
    <IsDeleted xmlns="6d93d202-47fc-4405-873a-cab67cc5f1b2">false</IsDeleted>
    <ShowIn xmlns="6d93d202-47fc-4405-873a-cab67cc5f1b2">Show everywhere</ShowIn>
    <UANotes xmlns="6d93d202-47fc-4405-873a-cab67cc5f1b2" xsi:nil="true"/>
    <TemplateStatus xmlns="6d93d202-47fc-4405-873a-cab67cc5f1b2" xsi:nil="true"/>
    <Downloads xmlns="6d93d202-47fc-4405-873a-cab67cc5f1b2">0</Downloads>
    <AcquiredFrom xmlns="6d93d202-47fc-4405-873a-cab67cc5f1b2" xsi:nil="true"/>
    <IsSearchable xmlns="6d93d202-47fc-4405-873a-cab67cc5f1b2">false</IsSearchable>
    <ThumbnailAssetId xmlns="6d93d202-47fc-4405-873a-cab67cc5f1b2" xsi:nil="true"/>
    <MarketSpecific xmlns="6d93d202-47fc-4405-873a-cab67cc5f1b2" xsi:nil="true"/>
    <MachineTranslated xmlns="6d93d202-47fc-4405-873a-cab67cc5f1b2">false</MachineTranslated>
    <ArtSampleDocs xmlns="6d93d202-47fc-4405-873a-cab67cc5f1b2" xsi:nil="true"/>
    <ApprovalLog xmlns="6d93d202-47fc-4405-873a-cab67cc5f1b2" xsi:nil="true"/>
    <ApprovalStatus xmlns="6d93d202-47fc-4405-873a-cab67cc5f1b2">InProgress</ApprovalStatus>
    <LastHandOff xmlns="6d93d202-47fc-4405-873a-cab67cc5f1b2" xsi:nil="true"/>
    <BusinessGroup xmlns="6d93d202-47fc-4405-873a-cab67cc5f1b2" xsi:nil="true"/>
    <VoteCount xmlns="6d93d202-47fc-4405-873a-cab67cc5f1b2" xsi:nil="true"/>
    <UACurrentWords xmlns="6d93d202-47fc-4405-873a-cab67cc5f1b2" xsi:nil="true"/>
    <Manager xmlns="6d93d202-47fc-4405-873a-cab67cc5f1b2" xsi:nil="true"/>
    <NumericId xmlns="6d93d202-47fc-4405-873a-cab67cc5f1b2" xsi:nil="true"/>
    <Component xmlns="64acb2c5-0a2b-4bda-bd34-58e36cbb80d2" xsi:nil="true"/>
    <HandoffToMSDN xmlns="6d93d202-47fc-4405-873a-cab67cc5f1b2" xsi:nil="true"/>
    <UALocComments xmlns="6d93d202-47fc-4405-873a-cab67cc5f1b2" xsi:nil="true"/>
    <UALocRecommendation xmlns="6d93d202-47fc-4405-873a-cab67cc5f1b2">Localize</UALocRecommendation>
    <AssetStart xmlns="6d93d202-47fc-4405-873a-cab67cc5f1b2">2010-07-09T13:35:11+00:00</AssetStart>
    <LastModifiedDateTime xmlns="6d93d202-47fc-4405-873a-cab67cc5f1b2" xsi:nil="true"/>
    <LastPublishResultLookup xmlns="6d93d202-47fc-4405-873a-cab67cc5f1b2" xsi:nil="true"/>
    <AverageRating xmlns="6d93d202-47fc-4405-873a-cab67cc5f1b2" xsi:nil="true"/>
    <CSXUpdate xmlns="6d93d202-47fc-4405-873a-cab67cc5f1b2">false</CSXUpdate>
    <UAProjectedTotalWords xmlns="6d93d202-47fc-4405-873a-cab67cc5f1b2" xsi:nil="true"/>
    <AssetExpire xmlns="6d93d202-47fc-4405-873a-cab67cc5f1b2">2100-01-01T00:00:00+00:00</AssetExpire>
    <IntlLangReviewDate xmlns="6d93d202-47fc-4405-873a-cab67cc5f1b2" xsi:nil="true"/>
    <IntlLangReview xmlns="6d93d202-47fc-4405-873a-cab67cc5f1b2" xsi:nil="true"/>
    <OOCacheId xmlns="6d93d202-47fc-4405-873a-cab67cc5f1b2" xsi:nil="true"/>
    <PolicheckWords xmlns="6d93d202-47fc-4405-873a-cab67cc5f1b2" xsi:nil="true"/>
    <CSXSubmissionMarket xmlns="6d93d202-47fc-4405-873a-cab67cc5f1b2" xsi:nil="true"/>
    <FriendlyTitle xmlns="6d93d202-47fc-4405-873a-cab67cc5f1b2" xsi:nil="true"/>
    <TimesCloned xmlns="6d93d202-47fc-4405-873a-cab67cc5f1b2" xsi:nil="true"/>
    <ClipArtFilename xmlns="6d93d202-47fc-4405-873a-cab67cc5f1b2" xsi:nil="true"/>
    <APDescription xmlns="6d93d202-47fc-4405-873a-cab67cc5f1b2" xsi:nil="true"/>
    <PrimaryImageGen xmlns="6d93d202-47fc-4405-873a-cab67cc5f1b2">false</PrimaryImageGen>
    <ContentItem xmlns="6d93d202-47fc-4405-873a-cab67cc5f1b2" xsi:nil="true"/>
    <BugNumber xmlns="6d93d202-47fc-4405-873a-cab67cc5f1b2" xsi:nil="true"/>
    <LegacyData xmlns="6d93d202-47fc-4405-873a-cab67cc5f1b2" xsi:nil="true"/>
    <Description0 xmlns="64acb2c5-0a2b-4bda-bd34-58e36cbb80d2" xsi:nil="true"/>
    <IntlLangReviewer xmlns="6d93d202-47fc-4405-873a-cab67cc5f1b2" xsi:nil="true"/>
    <IntlLocPriority xmlns="6d93d202-47fc-4405-873a-cab67cc5f1b2" xsi:nil="true"/>
    <Provider xmlns="6d93d202-47fc-4405-873a-cab67cc5f1b2" xsi:nil="true"/>
    <CSXSubmissionDate xmlns="6d93d202-47fc-4405-873a-cab67cc5f1b2" xsi:nil="true"/>
    <DSATActionTaken xmlns="6d93d202-47fc-4405-873a-cab67cc5f1b2" xsi:nil="true"/>
    <APEditor xmlns="6d93d202-47fc-4405-873a-cab67cc5f1b2">
      <UserInfo>
        <DisplayName/>
        <AccountId xsi:nil="true"/>
        <AccountType/>
      </UserInfo>
    </APEditor>
    <OutputCachingOn xmlns="6d93d202-47fc-4405-873a-cab67cc5f1b2">false</OutputCachingOn>
    <ParentAssetId xmlns="6d93d202-47fc-4405-873a-cab67cc5f1b2" xsi:nil="true"/>
    <BlockPublish xmlns="6d93d202-47fc-4405-873a-cab67cc5f1b2" xsi:nil="true"/>
    <LocManualTestRequired xmlns="6d93d202-47fc-4405-873a-cab67cc5f1b2" xsi:nil="true"/>
    <LocalizationTagsTaxHTField0 xmlns="6d93d202-47fc-4405-873a-cab67cc5f1b2">
      <Terms xmlns="http://schemas.microsoft.com/office/infopath/2007/PartnerControls"/>
    </LocalizationTagsTaxHTField0>
    <CampaignTagsTaxHTField0 xmlns="6d93d202-47fc-4405-873a-cab67cc5f1b2">
      <Terms xmlns="http://schemas.microsoft.com/office/infopath/2007/PartnerControls"/>
    </CampaignTagsTaxHTField0>
    <LocLastLocAttemptVersionLookup xmlns="6d93d202-47fc-4405-873a-cab67cc5f1b2">146496</LocLastLocAttemptVersionLookup>
    <InternalTagsTaxHTField0 xmlns="6d93d202-47fc-4405-873a-cab67cc5f1b2">
      <Terms xmlns="http://schemas.microsoft.com/office/infopath/2007/PartnerControls"/>
    </InternalTagsTaxHTField0>
    <LocProcessedForMarketsLookup xmlns="6d93d202-47fc-4405-873a-cab67cc5f1b2" xsi:nil="true"/>
    <LocRecommendedHandoff xmlns="6d93d202-47fc-4405-873a-cab67cc5f1b2" xsi:nil="true"/>
    <LocOverallPreviewStatusLookup xmlns="6d93d202-47fc-4405-873a-cab67cc5f1b2" xsi:nil="true"/>
    <LocOverallPublishStatusLookup xmlns="6d93d202-47fc-4405-873a-cab67cc5f1b2" xsi:nil="true"/>
    <LocProcessedForHandoffsLookup xmlns="6d93d202-47fc-4405-873a-cab67cc5f1b2" xsi:nil="true"/>
    <LocLastLocAttemptVersionTypeLookup xmlns="6d93d202-47fc-4405-873a-cab67cc5f1b2" xsi:nil="true"/>
    <LocOverallHandbackStatusLookup xmlns="6d93d202-47fc-4405-873a-cab67cc5f1b2" xsi:nil="true"/>
    <LocComments xmlns="6d93d202-47fc-4405-873a-cab67cc5f1b2" xsi:nil="true"/>
    <TaxCatchAll xmlns="6d93d202-47fc-4405-873a-cab67cc5f1b2"/>
    <RecommendationsModifier xmlns="6d93d202-47fc-4405-873a-cab67cc5f1b2" xsi:nil="true"/>
    <ScenarioTagsTaxHTField0 xmlns="6d93d202-47fc-4405-873a-cab67cc5f1b2">
      <Terms xmlns="http://schemas.microsoft.com/office/infopath/2007/PartnerControls"/>
    </ScenarioTagsTaxHTField0>
    <FeatureTagsTaxHTField0 xmlns="6d93d202-47fc-4405-873a-cab67cc5f1b2">
      <Terms xmlns="http://schemas.microsoft.com/office/infopath/2007/PartnerControls"/>
    </FeatureTagsTaxHTField0>
    <LocOverallLocStatusLookup xmlns="6d93d202-47fc-4405-873a-cab67cc5f1b2" xsi:nil="true"/>
    <LocPublishedLinkedAssetsLookup xmlns="6d93d202-47fc-4405-873a-cab67cc5f1b2" xsi:nil="true"/>
    <LocNewPublishedVersionLookup xmlns="6d93d202-47fc-4405-873a-cab67cc5f1b2" xsi:nil="true"/>
    <LocPublishedDependentAssetsLookup xmlns="6d93d202-47fc-4405-873a-cab67cc5f1b2" xsi:nil="true"/>
    <OriginalRelease xmlns="6d93d202-47fc-4405-873a-cab67cc5f1b2">14</OriginalRelease>
    <LocMarketGroupTiers2 xmlns="6d93d202-47fc-4405-873a-cab67cc5f1b2"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8EB408-4917-4E6E-BD41-070876764A27}">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3.xml><?xml version="1.0" encoding="utf-8"?>
<ds:datastoreItem xmlns:ds="http://schemas.openxmlformats.org/officeDocument/2006/customXml" ds:itemID="{6FED80B8-254D-4923-B229-FA4166875100}">
  <ds:schemaRefs>
    <ds:schemaRef ds:uri="http://schemas.microsoft.com/sharepoint/v3/contenttype/forms"/>
  </ds:schemaRefs>
</ds:datastoreItem>
</file>

<file path=customXml/itemProps4.xml><?xml version="1.0" encoding="utf-8"?>
<ds:datastoreItem xmlns:ds="http://schemas.openxmlformats.org/officeDocument/2006/customXml" ds:itemID="{60260F2F-6D0C-476D-870F-94AC40ADE2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D6BBB33-D2C8-3648-8CCD-A700FC01A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{CB35D3D2-64F2-4746-BFE3-CC0D0FCF31FB}tf01773077.dotx</Template>
  <TotalTime>218</TotalTime>
  <Pages>28</Pages>
  <Words>4048</Words>
  <Characters>22270</Characters>
  <Application>Microsoft Office Word</Application>
  <DocSecurity>0</DocSecurity>
  <Lines>185</Lines>
  <Paragraphs>52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Document Technique</vt:lpstr>
      <vt:lpstr/>
    </vt:vector>
  </TitlesOfParts>
  <Company/>
  <LinksUpToDate>false</LinksUpToDate>
  <CharactersWithSpaces>26266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Technique</dc:title>
  <dc:subject/>
  <dc:creator>Utilisateur Microsoft Office</dc:creator>
  <cp:lastModifiedBy>Cyrille Adam</cp:lastModifiedBy>
  <cp:revision>126</cp:revision>
  <dcterms:created xsi:type="dcterms:W3CDTF">2018-10-12T09:42:00Z</dcterms:created>
  <dcterms:modified xsi:type="dcterms:W3CDTF">2018-11-26T16:02:00Z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y fmtid="{D5CDD505-2E9C-101B-9397-08002B2CF9AE}" pid="3" name="APTrustLevel">
    <vt:r8>1</vt:r8>
  </property>
</Properties>
</file>